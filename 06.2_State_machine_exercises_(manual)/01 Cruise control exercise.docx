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alias w:val="Title"/>
        <w:tag w:val=""/>
        <w:id w:val="551823944"/>
        <w:placeholder>
          <w:docPart w:val="EF96731A19014680BB085DD8FAAE1C6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14:paraId="2D2EBBF4" w14:textId="3AE05BD3" w:rsidR="008F3975" w:rsidRPr="007B3AE8" w:rsidRDefault="00BD3DF3">
          <w:pPr>
            <w:pStyle w:val="Heading1"/>
            <w:rPr>
              <w:sz w:val="36"/>
              <w:szCs w:val="36"/>
            </w:rPr>
          </w:pPr>
          <w:r w:rsidRPr="007B3AE8">
            <w:rPr>
              <w:sz w:val="36"/>
              <w:szCs w:val="36"/>
            </w:rPr>
            <w:t xml:space="preserve">Cruise Control </w:t>
          </w:r>
          <w:r w:rsidR="00537228">
            <w:rPr>
              <w:sz w:val="36"/>
              <w:szCs w:val="36"/>
            </w:rPr>
            <w:t>system</w:t>
          </w:r>
        </w:p>
      </w:sdtContent>
    </w:sdt>
    <w:p w14:paraId="667D75A2" w14:textId="77777777" w:rsidR="00A8246F" w:rsidRDefault="00A8246F" w:rsidP="00AE3DBB">
      <w:pPr>
        <w:rPr>
          <w:sz w:val="24"/>
          <w:szCs w:val="24"/>
        </w:rPr>
      </w:pPr>
    </w:p>
    <w:p w14:paraId="38C9ACA9" w14:textId="449A1752" w:rsidR="00AE3DBB" w:rsidRPr="007B3AE8" w:rsidRDefault="00C43709" w:rsidP="00AE3DBB">
      <w:pPr>
        <w:rPr>
          <w:sz w:val="24"/>
          <w:szCs w:val="24"/>
        </w:rPr>
      </w:pPr>
      <w:r w:rsidRPr="007B3AE8">
        <w:rPr>
          <w:sz w:val="24"/>
          <w:szCs w:val="24"/>
        </w:rPr>
        <w:t xml:space="preserve">A </w:t>
      </w:r>
      <w:r w:rsidR="00C73B2B" w:rsidRPr="007B3AE8">
        <w:rPr>
          <w:sz w:val="24"/>
          <w:szCs w:val="24"/>
        </w:rPr>
        <w:t xml:space="preserve">Cruise Control </w:t>
      </w:r>
      <w:r w:rsidR="00EF3A6B" w:rsidRPr="007B3AE8">
        <w:rPr>
          <w:sz w:val="24"/>
          <w:szCs w:val="24"/>
        </w:rPr>
        <w:t xml:space="preserve">(CC) </w:t>
      </w:r>
      <w:r w:rsidR="00C73B2B" w:rsidRPr="007B3AE8">
        <w:rPr>
          <w:sz w:val="24"/>
          <w:szCs w:val="24"/>
        </w:rPr>
        <w:t xml:space="preserve">is </w:t>
      </w:r>
      <w:r w:rsidR="00AE3DBB" w:rsidRPr="007B3AE8">
        <w:rPr>
          <w:sz w:val="24"/>
          <w:szCs w:val="24"/>
        </w:rPr>
        <w:t xml:space="preserve">a system that automatically controls the speed of a </w:t>
      </w:r>
      <w:r w:rsidR="00AA4EE2" w:rsidRPr="007B3AE8">
        <w:rPr>
          <w:sz w:val="24"/>
          <w:szCs w:val="24"/>
        </w:rPr>
        <w:t>car</w:t>
      </w:r>
      <w:r w:rsidR="00AE3DBB" w:rsidRPr="007B3AE8">
        <w:rPr>
          <w:sz w:val="24"/>
          <w:szCs w:val="24"/>
        </w:rPr>
        <w:t xml:space="preserve">. The system </w:t>
      </w:r>
      <w:r w:rsidR="00AA4EE2" w:rsidRPr="007B3AE8">
        <w:rPr>
          <w:sz w:val="24"/>
          <w:szCs w:val="24"/>
        </w:rPr>
        <w:t xml:space="preserve">controls the </w:t>
      </w:r>
      <w:r w:rsidR="007B3AE8">
        <w:rPr>
          <w:sz w:val="24"/>
          <w:szCs w:val="24"/>
        </w:rPr>
        <w:t xml:space="preserve">position of the </w:t>
      </w:r>
      <w:r w:rsidR="0042500A" w:rsidRPr="007B3AE8">
        <w:rPr>
          <w:sz w:val="24"/>
          <w:szCs w:val="24"/>
        </w:rPr>
        <w:t xml:space="preserve">gas </w:t>
      </w:r>
      <w:r w:rsidR="00AE3DBB" w:rsidRPr="007B3AE8">
        <w:rPr>
          <w:sz w:val="24"/>
          <w:szCs w:val="24"/>
        </w:rPr>
        <w:t>throttle of the car to maintain a steady speed as set by the driver.</w:t>
      </w:r>
    </w:p>
    <w:p w14:paraId="50AE33EF" w14:textId="18FD5408" w:rsidR="008233FE" w:rsidRPr="007B3AE8" w:rsidRDefault="009838DF" w:rsidP="00637732">
      <w:pPr>
        <w:rPr>
          <w:sz w:val="24"/>
          <w:szCs w:val="24"/>
        </w:rPr>
      </w:pPr>
      <w:r w:rsidRPr="007B3AE8">
        <w:rPr>
          <w:sz w:val="24"/>
          <w:szCs w:val="24"/>
        </w:rPr>
        <w:t>Th</w:t>
      </w:r>
      <w:r w:rsidR="00AE3DBB" w:rsidRPr="007B3AE8">
        <w:rPr>
          <w:sz w:val="24"/>
          <w:szCs w:val="24"/>
        </w:rPr>
        <w:t>e</w:t>
      </w:r>
      <w:r w:rsidRPr="007B3AE8">
        <w:rPr>
          <w:sz w:val="24"/>
          <w:szCs w:val="24"/>
        </w:rPr>
        <w:t xml:space="preserve"> application </w:t>
      </w:r>
      <w:r w:rsidR="0042500A" w:rsidRPr="007B3AE8">
        <w:rPr>
          <w:sz w:val="24"/>
          <w:szCs w:val="24"/>
        </w:rPr>
        <w:t xml:space="preserve">under test </w:t>
      </w:r>
      <w:r w:rsidR="0091773F">
        <w:rPr>
          <w:sz w:val="24"/>
          <w:szCs w:val="24"/>
        </w:rPr>
        <w:t xml:space="preserve">is the code that </w:t>
      </w:r>
      <w:r w:rsidR="00A745A2" w:rsidRPr="007B3AE8">
        <w:rPr>
          <w:sz w:val="24"/>
          <w:szCs w:val="24"/>
        </w:rPr>
        <w:t xml:space="preserve">calculates the </w:t>
      </w:r>
      <w:r w:rsidR="00C73B2B" w:rsidRPr="007B3AE8">
        <w:rPr>
          <w:sz w:val="24"/>
          <w:szCs w:val="24"/>
        </w:rPr>
        <w:t>t</w:t>
      </w:r>
      <w:r w:rsidRPr="007B3AE8">
        <w:rPr>
          <w:sz w:val="24"/>
          <w:szCs w:val="24"/>
        </w:rPr>
        <w:t xml:space="preserve">hrottle output </w:t>
      </w:r>
      <w:r w:rsidR="00A745A2" w:rsidRPr="007B3AE8">
        <w:rPr>
          <w:sz w:val="24"/>
          <w:szCs w:val="24"/>
        </w:rPr>
        <w:t>(its position; how much it is open) in</w:t>
      </w:r>
      <w:r w:rsidR="00C73B2B" w:rsidRPr="007B3AE8">
        <w:rPr>
          <w:sz w:val="24"/>
          <w:szCs w:val="24"/>
        </w:rPr>
        <w:t xml:space="preserve"> </w:t>
      </w:r>
      <w:r w:rsidRPr="007B3AE8">
        <w:rPr>
          <w:sz w:val="24"/>
          <w:szCs w:val="24"/>
        </w:rPr>
        <w:t>a Cruise Control system.</w:t>
      </w:r>
      <w:r w:rsidR="00C73B2B" w:rsidRPr="007B3AE8">
        <w:rPr>
          <w:sz w:val="24"/>
          <w:szCs w:val="24"/>
        </w:rPr>
        <w:t xml:space="preserve"> </w:t>
      </w:r>
      <w:r w:rsidR="00637732" w:rsidRPr="007B3AE8">
        <w:rPr>
          <w:sz w:val="24"/>
          <w:szCs w:val="24"/>
        </w:rPr>
        <w:t xml:space="preserve">The output can be: </w:t>
      </w:r>
    </w:p>
    <w:p w14:paraId="17206E9C" w14:textId="10409B40" w:rsidR="000F2361" w:rsidRPr="007B3AE8" w:rsidRDefault="000F2361" w:rsidP="000F236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B3AE8">
        <w:rPr>
          <w:sz w:val="24"/>
          <w:szCs w:val="24"/>
        </w:rPr>
        <w:t>Keep as is</w:t>
      </w:r>
    </w:p>
    <w:p w14:paraId="5F1ADB90" w14:textId="60F6AA0C" w:rsidR="000F2361" w:rsidRPr="007B3AE8" w:rsidRDefault="000F2361" w:rsidP="000F236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B3AE8">
        <w:rPr>
          <w:sz w:val="24"/>
          <w:szCs w:val="24"/>
        </w:rPr>
        <w:t>Increase (relative to the current settings)</w:t>
      </w:r>
    </w:p>
    <w:p w14:paraId="189F51A2" w14:textId="60783E13" w:rsidR="000F2361" w:rsidRPr="007B3AE8" w:rsidRDefault="000F2361" w:rsidP="000F236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B3AE8">
        <w:rPr>
          <w:sz w:val="24"/>
          <w:szCs w:val="24"/>
        </w:rPr>
        <w:t>Reduce (relative to the current settings)</w:t>
      </w:r>
    </w:p>
    <w:p w14:paraId="460B2A52" w14:textId="6895A4AD" w:rsidR="009838DF" w:rsidRPr="007B3AE8" w:rsidRDefault="009838DF" w:rsidP="00C35594">
      <w:pPr>
        <w:rPr>
          <w:sz w:val="24"/>
          <w:szCs w:val="24"/>
        </w:rPr>
      </w:pPr>
      <w:r w:rsidRPr="007B3AE8">
        <w:rPr>
          <w:sz w:val="24"/>
          <w:szCs w:val="24"/>
        </w:rPr>
        <w:t xml:space="preserve">To </w:t>
      </w:r>
      <w:r w:rsidR="00C73B2B" w:rsidRPr="007B3AE8">
        <w:rPr>
          <w:sz w:val="24"/>
          <w:szCs w:val="24"/>
        </w:rPr>
        <w:t>calculate the t</w:t>
      </w:r>
      <w:r w:rsidR="008233FE" w:rsidRPr="007B3AE8">
        <w:rPr>
          <w:sz w:val="24"/>
          <w:szCs w:val="24"/>
        </w:rPr>
        <w:t xml:space="preserve">hrottle </w:t>
      </w:r>
      <w:r w:rsidR="000F2361" w:rsidRPr="007B3AE8">
        <w:rPr>
          <w:sz w:val="24"/>
          <w:szCs w:val="24"/>
        </w:rPr>
        <w:t>output</w:t>
      </w:r>
      <w:r w:rsidRPr="007B3AE8">
        <w:rPr>
          <w:sz w:val="24"/>
          <w:szCs w:val="24"/>
        </w:rPr>
        <w:t xml:space="preserve">, </w:t>
      </w:r>
      <w:r w:rsidR="00C73B2B" w:rsidRPr="007B3AE8">
        <w:rPr>
          <w:sz w:val="24"/>
          <w:szCs w:val="24"/>
        </w:rPr>
        <w:t>th</w:t>
      </w:r>
      <w:r w:rsidR="000F2361" w:rsidRPr="007B3AE8">
        <w:rPr>
          <w:sz w:val="24"/>
          <w:szCs w:val="24"/>
        </w:rPr>
        <w:t xml:space="preserve">e </w:t>
      </w:r>
      <w:r w:rsidR="00C73B2B" w:rsidRPr="007B3AE8">
        <w:rPr>
          <w:sz w:val="24"/>
          <w:szCs w:val="24"/>
        </w:rPr>
        <w:t>Cruise Control</w:t>
      </w:r>
      <w:r w:rsidRPr="007B3AE8">
        <w:rPr>
          <w:sz w:val="24"/>
          <w:szCs w:val="24"/>
        </w:rPr>
        <w:t xml:space="preserve"> </w:t>
      </w:r>
      <w:r w:rsidR="00C35594" w:rsidRPr="007B3AE8">
        <w:rPr>
          <w:sz w:val="24"/>
          <w:szCs w:val="24"/>
        </w:rPr>
        <w:t xml:space="preserve">system </w:t>
      </w:r>
      <w:r w:rsidRPr="007B3AE8">
        <w:rPr>
          <w:sz w:val="24"/>
          <w:szCs w:val="24"/>
        </w:rPr>
        <w:t>receive</w:t>
      </w:r>
      <w:r w:rsidR="008233FE" w:rsidRPr="007B3AE8">
        <w:rPr>
          <w:sz w:val="24"/>
          <w:szCs w:val="24"/>
        </w:rPr>
        <w:t>s</w:t>
      </w:r>
      <w:r w:rsidRPr="007B3AE8">
        <w:rPr>
          <w:sz w:val="24"/>
          <w:szCs w:val="24"/>
        </w:rPr>
        <w:t xml:space="preserve"> information on the car</w:t>
      </w:r>
      <w:r w:rsidR="009D68C5" w:rsidRPr="007B3AE8">
        <w:rPr>
          <w:sz w:val="24"/>
          <w:szCs w:val="24"/>
        </w:rPr>
        <w:t>’s</w:t>
      </w:r>
      <w:r w:rsidRPr="007B3AE8">
        <w:rPr>
          <w:sz w:val="24"/>
          <w:szCs w:val="24"/>
        </w:rPr>
        <w:t xml:space="preserve"> </w:t>
      </w:r>
      <w:r w:rsidR="000F2361" w:rsidRPr="007B3AE8">
        <w:rPr>
          <w:sz w:val="24"/>
          <w:szCs w:val="24"/>
        </w:rPr>
        <w:t>speed</w:t>
      </w:r>
      <w:r w:rsidR="00ED7B6E">
        <w:rPr>
          <w:sz w:val="24"/>
          <w:szCs w:val="24"/>
        </w:rPr>
        <w:t xml:space="preserve">. The system </w:t>
      </w:r>
      <w:r w:rsidR="008233FE" w:rsidRPr="007B3AE8">
        <w:rPr>
          <w:sz w:val="24"/>
          <w:szCs w:val="24"/>
        </w:rPr>
        <w:t xml:space="preserve">uses this information together with </w:t>
      </w:r>
      <w:r w:rsidR="00ED7B6E">
        <w:rPr>
          <w:sz w:val="24"/>
          <w:szCs w:val="24"/>
        </w:rPr>
        <w:t>the</w:t>
      </w:r>
      <w:r w:rsidR="008233FE" w:rsidRPr="007B3AE8">
        <w:rPr>
          <w:sz w:val="24"/>
          <w:szCs w:val="24"/>
        </w:rPr>
        <w:t xml:space="preserve"> </w:t>
      </w:r>
      <w:r w:rsidR="00B25A9C">
        <w:rPr>
          <w:sz w:val="24"/>
          <w:szCs w:val="24"/>
        </w:rPr>
        <w:t xml:space="preserve">driver’s use of the CC control buttons </w:t>
      </w:r>
      <w:r w:rsidR="008233FE" w:rsidRPr="007B3AE8">
        <w:rPr>
          <w:sz w:val="24"/>
          <w:szCs w:val="24"/>
        </w:rPr>
        <w:t xml:space="preserve">to calculate the throttle </w:t>
      </w:r>
      <w:r w:rsidR="00C35594" w:rsidRPr="007B3AE8">
        <w:rPr>
          <w:sz w:val="24"/>
          <w:szCs w:val="24"/>
        </w:rPr>
        <w:t xml:space="preserve">level needed to achieve and maintain the speed settings desired by the driver. </w:t>
      </w:r>
    </w:p>
    <w:p w14:paraId="349976DB" w14:textId="375E7DA8" w:rsidR="006F44BF" w:rsidRPr="007B3AE8" w:rsidRDefault="006F44BF" w:rsidP="00C73B2B">
      <w:pPr>
        <w:rPr>
          <w:sz w:val="24"/>
          <w:szCs w:val="24"/>
        </w:rPr>
      </w:pPr>
      <w:r w:rsidRPr="007B3AE8">
        <w:rPr>
          <w:sz w:val="24"/>
          <w:szCs w:val="24"/>
        </w:rPr>
        <w:t>Rules of the Cruise Control system:</w:t>
      </w:r>
    </w:p>
    <w:p w14:paraId="4F567BEC" w14:textId="389BCFE3" w:rsidR="009A0956" w:rsidRPr="007B3AE8" w:rsidRDefault="00EF3A6B" w:rsidP="009A095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When the car </w:t>
      </w:r>
      <w:proofErr w:type="gramStart"/>
      <w:r w:rsidRPr="007B3AE8">
        <w:rPr>
          <w:sz w:val="24"/>
          <w:szCs w:val="24"/>
        </w:rPr>
        <w:t>is started</w:t>
      </w:r>
      <w:proofErr w:type="gramEnd"/>
      <w:r w:rsidRPr="007B3AE8">
        <w:rPr>
          <w:sz w:val="24"/>
          <w:szCs w:val="24"/>
        </w:rPr>
        <w:t xml:space="preserve"> the CC is O</w:t>
      </w:r>
      <w:r w:rsidR="00B70789" w:rsidRPr="007B3AE8">
        <w:rPr>
          <w:sz w:val="24"/>
          <w:szCs w:val="24"/>
        </w:rPr>
        <w:t>FF</w:t>
      </w:r>
      <w:r w:rsidRPr="007B3AE8">
        <w:rPr>
          <w:sz w:val="24"/>
          <w:szCs w:val="24"/>
        </w:rPr>
        <w:t xml:space="preserve">. </w:t>
      </w:r>
      <w:r w:rsidR="00B70789" w:rsidRPr="007B3AE8">
        <w:rPr>
          <w:sz w:val="24"/>
          <w:szCs w:val="24"/>
        </w:rPr>
        <w:t>It can be set to ON by pressing the CC button.</w:t>
      </w:r>
    </w:p>
    <w:p w14:paraId="6475287E" w14:textId="5D51BDB0" w:rsidR="00B70789" w:rsidRPr="007B3AE8" w:rsidRDefault="00B70789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>Pressing the CC button when the CC is ON, turns it OFF.</w:t>
      </w:r>
    </w:p>
    <w:p w14:paraId="067AA879" w14:textId="3116BB21" w:rsidR="00B917A2" w:rsidRPr="007B3AE8" w:rsidRDefault="00B917A2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The desired speed is set by clicking the Set button. When clicking it, the desired speed is set to the current car speed. </w:t>
      </w:r>
      <w:r w:rsidR="009A0956" w:rsidRPr="007B3AE8">
        <w:rPr>
          <w:sz w:val="24"/>
          <w:szCs w:val="24"/>
        </w:rPr>
        <w:t>If the car’s speed is below 30 km/h, nothing happens (the CC does not engage).</w:t>
      </w:r>
    </w:p>
    <w:p w14:paraId="3E1237CA" w14:textId="6635AB8A" w:rsidR="00B917A2" w:rsidRPr="007B3AE8" w:rsidRDefault="000578A2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Pressing </w:t>
      </w:r>
      <w:r w:rsidR="008E7502" w:rsidRPr="007B3AE8">
        <w:rPr>
          <w:sz w:val="24"/>
          <w:szCs w:val="24"/>
        </w:rPr>
        <w:t xml:space="preserve">and releasing </w:t>
      </w:r>
      <w:r w:rsidRPr="007B3AE8">
        <w:rPr>
          <w:sz w:val="24"/>
          <w:szCs w:val="24"/>
        </w:rPr>
        <w:t>the “+” button increases the desired speed by 1 km/</w:t>
      </w:r>
      <w:proofErr w:type="gramStart"/>
      <w:r w:rsidRPr="007B3AE8">
        <w:rPr>
          <w:sz w:val="24"/>
          <w:szCs w:val="24"/>
        </w:rPr>
        <w:t xml:space="preserve">h </w:t>
      </w:r>
      <w:r w:rsidR="008E7502" w:rsidRPr="007B3AE8">
        <w:rPr>
          <w:sz w:val="24"/>
          <w:szCs w:val="24"/>
        </w:rPr>
        <w:t xml:space="preserve"> (</w:t>
      </w:r>
      <w:proofErr w:type="gramEnd"/>
      <w:r w:rsidR="008E7502" w:rsidRPr="007B3AE8">
        <w:rPr>
          <w:sz w:val="24"/>
          <w:szCs w:val="24"/>
        </w:rPr>
        <w:t>that is, holding the button does nothing, until the button is released)</w:t>
      </w:r>
      <w:r w:rsidR="0071064E" w:rsidRPr="007B3AE8">
        <w:rPr>
          <w:sz w:val="24"/>
          <w:szCs w:val="24"/>
        </w:rPr>
        <w:t xml:space="preserve">. The maximum allowed setting is 200 km/h. After that, additional press/release does nothing. </w:t>
      </w:r>
    </w:p>
    <w:p w14:paraId="2397879D" w14:textId="3402BE80" w:rsidR="008E7502" w:rsidRPr="007B3AE8" w:rsidRDefault="008E7502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>Pressing and releasing the “-” button decreases the desired speed by 1 km/</w:t>
      </w:r>
      <w:proofErr w:type="gramStart"/>
      <w:r w:rsidRPr="007B3AE8">
        <w:rPr>
          <w:sz w:val="24"/>
          <w:szCs w:val="24"/>
        </w:rPr>
        <w:t>h  (</w:t>
      </w:r>
      <w:proofErr w:type="gramEnd"/>
      <w:r w:rsidRPr="007B3AE8">
        <w:rPr>
          <w:sz w:val="24"/>
          <w:szCs w:val="24"/>
        </w:rPr>
        <w:t>that is, holding the button does nothing, until the button is released)</w:t>
      </w:r>
      <w:r w:rsidR="0071064E" w:rsidRPr="007B3AE8">
        <w:rPr>
          <w:sz w:val="24"/>
          <w:szCs w:val="24"/>
        </w:rPr>
        <w:t>. The minimum allowed setting is 30 km/h. After that, additional press/release does nothing.</w:t>
      </w:r>
    </w:p>
    <w:p w14:paraId="6D31D2F7" w14:textId="7BA752CA" w:rsidR="0071064E" w:rsidRPr="007B3AE8" w:rsidRDefault="00D11CB8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If the car’s speed goes below 30km/h while the CC is ON, it continues to be ON and tries to </w:t>
      </w:r>
      <w:r w:rsidR="003B2BBD" w:rsidRPr="007B3AE8">
        <w:rPr>
          <w:sz w:val="24"/>
          <w:szCs w:val="24"/>
        </w:rPr>
        <w:t xml:space="preserve">reach the desired speed. </w:t>
      </w:r>
    </w:p>
    <w:p w14:paraId="5DC8F06C" w14:textId="77777777" w:rsidR="003B2BBD" w:rsidRPr="007B3AE8" w:rsidRDefault="006F44BF" w:rsidP="002C389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Cruise Control will </w:t>
      </w:r>
      <w:r w:rsidR="00C35594" w:rsidRPr="007B3AE8">
        <w:rPr>
          <w:sz w:val="24"/>
          <w:szCs w:val="24"/>
        </w:rPr>
        <w:t xml:space="preserve">calculate the </w:t>
      </w:r>
      <w:r w:rsidRPr="007B3AE8">
        <w:rPr>
          <w:sz w:val="24"/>
          <w:szCs w:val="24"/>
        </w:rPr>
        <w:t>throttle</w:t>
      </w:r>
      <w:r w:rsidR="00C35594" w:rsidRPr="007B3AE8">
        <w:rPr>
          <w:sz w:val="24"/>
          <w:szCs w:val="24"/>
        </w:rPr>
        <w:t xml:space="preserve"> settings</w:t>
      </w:r>
      <w:r w:rsidRPr="007B3AE8">
        <w:rPr>
          <w:sz w:val="24"/>
          <w:szCs w:val="24"/>
        </w:rPr>
        <w:t xml:space="preserve"> that </w:t>
      </w:r>
      <w:r w:rsidR="00C35594" w:rsidRPr="007B3AE8">
        <w:rPr>
          <w:sz w:val="24"/>
          <w:szCs w:val="24"/>
        </w:rPr>
        <w:t xml:space="preserve">would cause </w:t>
      </w:r>
      <w:r w:rsidRPr="007B3AE8">
        <w:rPr>
          <w:sz w:val="24"/>
          <w:szCs w:val="24"/>
        </w:rPr>
        <w:t>the car</w:t>
      </w:r>
      <w:r w:rsidR="00C35594" w:rsidRPr="007B3AE8">
        <w:rPr>
          <w:sz w:val="24"/>
          <w:szCs w:val="24"/>
        </w:rPr>
        <w:t xml:space="preserve"> to reach and maintain </w:t>
      </w:r>
      <w:r w:rsidRPr="007B3AE8">
        <w:rPr>
          <w:sz w:val="24"/>
          <w:szCs w:val="24"/>
        </w:rPr>
        <w:t xml:space="preserve">the </w:t>
      </w:r>
      <w:r w:rsidR="00433133" w:rsidRPr="007B3AE8">
        <w:rPr>
          <w:sz w:val="24"/>
          <w:szCs w:val="24"/>
        </w:rPr>
        <w:t xml:space="preserve">desired </w:t>
      </w:r>
      <w:r w:rsidR="000F2361" w:rsidRPr="007B3AE8">
        <w:rPr>
          <w:sz w:val="24"/>
          <w:szCs w:val="24"/>
        </w:rPr>
        <w:t>speed</w:t>
      </w:r>
      <w:r w:rsidRPr="007B3AE8">
        <w:rPr>
          <w:sz w:val="24"/>
          <w:szCs w:val="24"/>
        </w:rPr>
        <w:t xml:space="preserve">. </w:t>
      </w:r>
    </w:p>
    <w:p w14:paraId="1AFD089B" w14:textId="3D2A8894" w:rsidR="003B2BBD" w:rsidRPr="007B3AE8" w:rsidRDefault="003B2BBD" w:rsidP="003B2BBD">
      <w:pPr>
        <w:pStyle w:val="ListParagraph"/>
        <w:numPr>
          <w:ilvl w:val="1"/>
          <w:numId w:val="13"/>
        </w:numPr>
        <w:ind w:left="1080"/>
        <w:rPr>
          <w:sz w:val="24"/>
          <w:szCs w:val="24"/>
        </w:rPr>
      </w:pPr>
      <w:r w:rsidRPr="007B3AE8">
        <w:rPr>
          <w:sz w:val="24"/>
          <w:szCs w:val="24"/>
        </w:rPr>
        <w:t>When</w:t>
      </w:r>
      <w:r w:rsidR="006F44BF" w:rsidRPr="007B3AE8">
        <w:rPr>
          <w:sz w:val="24"/>
          <w:szCs w:val="24"/>
        </w:rPr>
        <w:t xml:space="preserve"> the current </w:t>
      </w:r>
      <w:r w:rsidR="000F2361" w:rsidRPr="007B3AE8">
        <w:rPr>
          <w:sz w:val="24"/>
          <w:szCs w:val="24"/>
        </w:rPr>
        <w:t>speed</w:t>
      </w:r>
      <w:r w:rsidR="006F44BF" w:rsidRPr="007B3AE8">
        <w:rPr>
          <w:sz w:val="24"/>
          <w:szCs w:val="24"/>
        </w:rPr>
        <w:t xml:space="preserve"> is smaller than the </w:t>
      </w:r>
      <w:r w:rsidR="00433133" w:rsidRPr="007B3AE8">
        <w:rPr>
          <w:sz w:val="24"/>
          <w:szCs w:val="24"/>
        </w:rPr>
        <w:t xml:space="preserve">desired </w:t>
      </w:r>
      <w:r w:rsidR="000F2361" w:rsidRPr="007B3AE8">
        <w:rPr>
          <w:sz w:val="24"/>
          <w:szCs w:val="24"/>
        </w:rPr>
        <w:t>speed</w:t>
      </w:r>
      <w:r w:rsidR="006F44BF" w:rsidRPr="007B3AE8">
        <w:rPr>
          <w:sz w:val="24"/>
          <w:szCs w:val="24"/>
        </w:rPr>
        <w:t>, it increase</w:t>
      </w:r>
      <w:r w:rsidR="005C400C" w:rsidRPr="007B3AE8">
        <w:rPr>
          <w:sz w:val="24"/>
          <w:szCs w:val="24"/>
        </w:rPr>
        <w:t>s</w:t>
      </w:r>
      <w:r w:rsidR="006F44BF" w:rsidRPr="007B3AE8">
        <w:rPr>
          <w:sz w:val="24"/>
          <w:szCs w:val="24"/>
        </w:rPr>
        <w:t xml:space="preserve"> </w:t>
      </w:r>
      <w:r w:rsidR="00C35594" w:rsidRPr="007B3AE8">
        <w:rPr>
          <w:sz w:val="24"/>
          <w:szCs w:val="24"/>
        </w:rPr>
        <w:t>the t</w:t>
      </w:r>
      <w:r w:rsidR="006F44BF" w:rsidRPr="007B3AE8">
        <w:rPr>
          <w:sz w:val="24"/>
          <w:szCs w:val="24"/>
        </w:rPr>
        <w:t>hrottle</w:t>
      </w:r>
      <w:r w:rsidR="005C400C" w:rsidRPr="007B3AE8">
        <w:rPr>
          <w:sz w:val="24"/>
          <w:szCs w:val="24"/>
        </w:rPr>
        <w:t>’s</w:t>
      </w:r>
      <w:r w:rsidR="00C35594" w:rsidRPr="007B3AE8">
        <w:rPr>
          <w:sz w:val="24"/>
          <w:szCs w:val="24"/>
        </w:rPr>
        <w:t xml:space="preserve"> settings</w:t>
      </w:r>
    </w:p>
    <w:p w14:paraId="4C5829A5" w14:textId="22C7E704" w:rsidR="005C400C" w:rsidRPr="007B3AE8" w:rsidRDefault="003B2BBD" w:rsidP="003B2BBD">
      <w:pPr>
        <w:pStyle w:val="ListParagraph"/>
        <w:numPr>
          <w:ilvl w:val="1"/>
          <w:numId w:val="13"/>
        </w:numPr>
        <w:ind w:left="1080"/>
        <w:rPr>
          <w:sz w:val="24"/>
          <w:szCs w:val="24"/>
        </w:rPr>
      </w:pPr>
      <w:r w:rsidRPr="007B3AE8">
        <w:rPr>
          <w:sz w:val="24"/>
          <w:szCs w:val="24"/>
        </w:rPr>
        <w:t>W</w:t>
      </w:r>
      <w:r w:rsidR="006F44BF" w:rsidRPr="007B3AE8">
        <w:rPr>
          <w:sz w:val="24"/>
          <w:szCs w:val="24"/>
        </w:rPr>
        <w:t xml:space="preserve">hen the current </w:t>
      </w:r>
      <w:r w:rsidR="000F2361" w:rsidRPr="007B3AE8">
        <w:rPr>
          <w:sz w:val="24"/>
          <w:szCs w:val="24"/>
        </w:rPr>
        <w:t>speed</w:t>
      </w:r>
      <w:r w:rsidR="006F44BF" w:rsidRPr="007B3AE8">
        <w:rPr>
          <w:sz w:val="24"/>
          <w:szCs w:val="24"/>
        </w:rPr>
        <w:t xml:space="preserve"> is larger than the </w:t>
      </w:r>
      <w:r w:rsidR="00433133" w:rsidRPr="007B3AE8">
        <w:rPr>
          <w:sz w:val="24"/>
          <w:szCs w:val="24"/>
        </w:rPr>
        <w:t xml:space="preserve">desired </w:t>
      </w:r>
      <w:r w:rsidR="000F2361" w:rsidRPr="007B3AE8">
        <w:rPr>
          <w:sz w:val="24"/>
          <w:szCs w:val="24"/>
        </w:rPr>
        <w:t>speed</w:t>
      </w:r>
      <w:r w:rsidR="006F44BF" w:rsidRPr="007B3AE8">
        <w:rPr>
          <w:sz w:val="24"/>
          <w:szCs w:val="24"/>
        </w:rPr>
        <w:t>, it decrease</w:t>
      </w:r>
      <w:r w:rsidR="005C400C" w:rsidRPr="007B3AE8">
        <w:rPr>
          <w:sz w:val="24"/>
          <w:szCs w:val="24"/>
        </w:rPr>
        <w:t>s</w:t>
      </w:r>
      <w:r w:rsidR="006F44BF" w:rsidRPr="007B3AE8">
        <w:rPr>
          <w:sz w:val="24"/>
          <w:szCs w:val="24"/>
        </w:rPr>
        <w:t xml:space="preserve"> </w:t>
      </w:r>
      <w:r w:rsidR="005C400C" w:rsidRPr="007B3AE8">
        <w:rPr>
          <w:sz w:val="24"/>
          <w:szCs w:val="24"/>
        </w:rPr>
        <w:t xml:space="preserve">the </w:t>
      </w:r>
      <w:r w:rsidR="00C35594" w:rsidRPr="007B3AE8">
        <w:rPr>
          <w:sz w:val="24"/>
          <w:szCs w:val="24"/>
        </w:rPr>
        <w:t>t</w:t>
      </w:r>
      <w:r w:rsidR="006F44BF" w:rsidRPr="007B3AE8">
        <w:rPr>
          <w:sz w:val="24"/>
          <w:szCs w:val="24"/>
        </w:rPr>
        <w:t>hrottle</w:t>
      </w:r>
      <w:r w:rsidR="005C400C" w:rsidRPr="007B3AE8">
        <w:rPr>
          <w:sz w:val="24"/>
          <w:szCs w:val="24"/>
        </w:rPr>
        <w:t>’s settings</w:t>
      </w:r>
      <w:r w:rsidR="006F44BF" w:rsidRPr="007B3AE8">
        <w:rPr>
          <w:sz w:val="24"/>
          <w:szCs w:val="24"/>
        </w:rPr>
        <w:t xml:space="preserve">. </w:t>
      </w:r>
    </w:p>
    <w:p w14:paraId="75645FB0" w14:textId="7DE983E5" w:rsidR="006F44BF" w:rsidRPr="007B3AE8" w:rsidRDefault="005C400C" w:rsidP="003B2BBD">
      <w:pPr>
        <w:pStyle w:val="ListParagraph"/>
        <w:numPr>
          <w:ilvl w:val="1"/>
          <w:numId w:val="13"/>
        </w:numPr>
        <w:ind w:left="1080"/>
        <w:rPr>
          <w:sz w:val="24"/>
          <w:szCs w:val="24"/>
        </w:rPr>
      </w:pPr>
      <w:r w:rsidRPr="007B3AE8">
        <w:rPr>
          <w:sz w:val="24"/>
          <w:szCs w:val="24"/>
        </w:rPr>
        <w:lastRenderedPageBreak/>
        <w:t xml:space="preserve">When </w:t>
      </w:r>
      <w:r w:rsidR="00D4358F" w:rsidRPr="007B3AE8">
        <w:rPr>
          <w:sz w:val="24"/>
          <w:szCs w:val="24"/>
          <w:lang w:bidi="he-IL"/>
        </w:rPr>
        <w:t>the speed is within +/- 2km/</w:t>
      </w:r>
      <w:r w:rsidR="002C3894" w:rsidRPr="007B3AE8">
        <w:rPr>
          <w:sz w:val="24"/>
          <w:szCs w:val="24"/>
          <w:lang w:bidi="he-IL"/>
        </w:rPr>
        <w:t>h</w:t>
      </w:r>
      <w:r w:rsidRPr="007B3AE8">
        <w:rPr>
          <w:sz w:val="24"/>
          <w:szCs w:val="24"/>
          <w:lang w:bidi="he-IL"/>
        </w:rPr>
        <w:t xml:space="preserve"> of the desired speed</w:t>
      </w:r>
      <w:r w:rsidR="002C3894" w:rsidRPr="007B3AE8">
        <w:rPr>
          <w:sz w:val="24"/>
          <w:szCs w:val="24"/>
          <w:lang w:bidi="he-IL"/>
        </w:rPr>
        <w:t xml:space="preserve">, </w:t>
      </w:r>
      <w:r w:rsidRPr="007B3AE8">
        <w:rPr>
          <w:sz w:val="24"/>
          <w:szCs w:val="24"/>
          <w:lang w:bidi="he-IL"/>
        </w:rPr>
        <w:t xml:space="preserve">it </w:t>
      </w:r>
      <w:r w:rsidR="00221161" w:rsidRPr="007B3AE8">
        <w:rPr>
          <w:sz w:val="24"/>
          <w:szCs w:val="24"/>
        </w:rPr>
        <w:t>keeps</w:t>
      </w:r>
      <w:r w:rsidR="002C3894" w:rsidRPr="007B3AE8">
        <w:rPr>
          <w:sz w:val="24"/>
          <w:szCs w:val="24"/>
        </w:rPr>
        <w:t xml:space="preserve"> the throttle settings as is.</w:t>
      </w:r>
    </w:p>
    <w:p w14:paraId="6458BA57" w14:textId="1F711028" w:rsidR="002F6AAD" w:rsidRPr="007B3AE8" w:rsidRDefault="001D5E0E" w:rsidP="006F44B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>Clicking the ‘</w:t>
      </w:r>
      <w:r w:rsidR="006F44BF" w:rsidRPr="007B3AE8">
        <w:rPr>
          <w:sz w:val="24"/>
          <w:szCs w:val="24"/>
        </w:rPr>
        <w:t>Paus</w:t>
      </w:r>
      <w:r w:rsidRPr="007B3AE8">
        <w:rPr>
          <w:sz w:val="24"/>
          <w:szCs w:val="24"/>
        </w:rPr>
        <w:t xml:space="preserve">e’ button </w:t>
      </w:r>
      <w:r w:rsidR="00EC41A2" w:rsidRPr="007B3AE8">
        <w:rPr>
          <w:sz w:val="24"/>
          <w:szCs w:val="24"/>
        </w:rPr>
        <w:t>puts the system in stand-by state</w:t>
      </w:r>
      <w:r w:rsidR="00D04843" w:rsidRPr="007B3AE8">
        <w:rPr>
          <w:sz w:val="24"/>
          <w:szCs w:val="24"/>
        </w:rPr>
        <w:t xml:space="preserve">, in which the throttle </w:t>
      </w:r>
      <w:r w:rsidRPr="007B3AE8">
        <w:rPr>
          <w:sz w:val="24"/>
          <w:szCs w:val="24"/>
        </w:rPr>
        <w:t xml:space="preserve">is controlled </w:t>
      </w:r>
      <w:r w:rsidR="00D04843" w:rsidRPr="007B3AE8">
        <w:rPr>
          <w:sz w:val="24"/>
          <w:szCs w:val="24"/>
        </w:rPr>
        <w:t xml:space="preserve">by the driver (via the gas pedal) and </w:t>
      </w:r>
      <w:r w:rsidR="002F6AAD" w:rsidRPr="007B3AE8">
        <w:rPr>
          <w:sz w:val="24"/>
          <w:szCs w:val="24"/>
        </w:rPr>
        <w:t xml:space="preserve">not by the </w:t>
      </w:r>
      <w:r w:rsidRPr="007B3AE8">
        <w:rPr>
          <w:sz w:val="24"/>
          <w:szCs w:val="24"/>
        </w:rPr>
        <w:t xml:space="preserve">CC </w:t>
      </w:r>
      <w:r w:rsidR="002F6AAD" w:rsidRPr="007B3AE8">
        <w:rPr>
          <w:sz w:val="24"/>
          <w:szCs w:val="24"/>
        </w:rPr>
        <w:t xml:space="preserve">system. </w:t>
      </w:r>
    </w:p>
    <w:p w14:paraId="490A93A4" w14:textId="3570CCAD" w:rsidR="006F44BF" w:rsidRPr="007B3AE8" w:rsidRDefault="001D5E0E" w:rsidP="006F44B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>Clicking ‘</w:t>
      </w:r>
      <w:r w:rsidR="008E2E98" w:rsidRPr="007B3AE8">
        <w:rPr>
          <w:sz w:val="24"/>
          <w:szCs w:val="24"/>
        </w:rPr>
        <w:t>Resume</w:t>
      </w:r>
      <w:r w:rsidRPr="007B3AE8">
        <w:rPr>
          <w:sz w:val="24"/>
          <w:szCs w:val="24"/>
        </w:rPr>
        <w:t>’</w:t>
      </w:r>
      <w:r w:rsidR="008E2E98" w:rsidRPr="007B3AE8">
        <w:rPr>
          <w:sz w:val="24"/>
          <w:szCs w:val="24"/>
        </w:rPr>
        <w:t xml:space="preserve"> retu</w:t>
      </w:r>
      <w:r w:rsidR="00456786" w:rsidRPr="007B3AE8">
        <w:rPr>
          <w:sz w:val="24"/>
          <w:szCs w:val="24"/>
        </w:rPr>
        <w:t xml:space="preserve">rns the throttle control to the Cruise Control </w:t>
      </w:r>
      <w:r w:rsidR="00D04843" w:rsidRPr="007B3AE8">
        <w:rPr>
          <w:sz w:val="24"/>
          <w:szCs w:val="24"/>
        </w:rPr>
        <w:t>system</w:t>
      </w:r>
      <w:r w:rsidR="0008625A" w:rsidRPr="007B3AE8">
        <w:rPr>
          <w:sz w:val="24"/>
          <w:szCs w:val="24"/>
        </w:rPr>
        <w:t xml:space="preserve">. </w:t>
      </w:r>
      <w:r w:rsidR="00E81A67" w:rsidRPr="007B3AE8">
        <w:rPr>
          <w:sz w:val="24"/>
          <w:szCs w:val="24"/>
        </w:rPr>
        <w:t>T</w:t>
      </w:r>
      <w:r w:rsidR="0008625A" w:rsidRPr="007B3AE8">
        <w:rPr>
          <w:sz w:val="24"/>
          <w:szCs w:val="24"/>
        </w:rPr>
        <w:t xml:space="preserve">he </w:t>
      </w:r>
      <w:r w:rsidR="00E81A67" w:rsidRPr="007B3AE8">
        <w:rPr>
          <w:sz w:val="24"/>
          <w:szCs w:val="24"/>
        </w:rPr>
        <w:t>t</w:t>
      </w:r>
      <w:r w:rsidR="0008625A" w:rsidRPr="007B3AE8">
        <w:rPr>
          <w:sz w:val="24"/>
          <w:szCs w:val="24"/>
        </w:rPr>
        <w:t xml:space="preserve">hrottle </w:t>
      </w:r>
      <w:r w:rsidR="00EA56EA" w:rsidRPr="007B3AE8">
        <w:rPr>
          <w:sz w:val="24"/>
          <w:szCs w:val="24"/>
        </w:rPr>
        <w:t xml:space="preserve">position </w:t>
      </w:r>
      <w:r w:rsidR="0008625A" w:rsidRPr="007B3AE8">
        <w:rPr>
          <w:sz w:val="24"/>
          <w:szCs w:val="24"/>
        </w:rPr>
        <w:t xml:space="preserve">setting and the car </w:t>
      </w:r>
      <w:r w:rsidR="000F2361" w:rsidRPr="007B3AE8">
        <w:rPr>
          <w:sz w:val="24"/>
          <w:szCs w:val="24"/>
        </w:rPr>
        <w:t>speed</w:t>
      </w:r>
      <w:r w:rsidR="006F44BF" w:rsidRPr="007B3AE8">
        <w:rPr>
          <w:sz w:val="24"/>
          <w:szCs w:val="24"/>
        </w:rPr>
        <w:t xml:space="preserve"> </w:t>
      </w:r>
      <w:r w:rsidR="0008625A" w:rsidRPr="007B3AE8">
        <w:rPr>
          <w:sz w:val="24"/>
          <w:szCs w:val="24"/>
        </w:rPr>
        <w:t xml:space="preserve">setting </w:t>
      </w:r>
      <w:r w:rsidR="006F44BF" w:rsidRPr="007B3AE8">
        <w:rPr>
          <w:sz w:val="24"/>
          <w:szCs w:val="24"/>
        </w:rPr>
        <w:t xml:space="preserve">at the point </w:t>
      </w:r>
      <w:r w:rsidR="00EA56EA" w:rsidRPr="007B3AE8">
        <w:rPr>
          <w:sz w:val="24"/>
          <w:szCs w:val="24"/>
        </w:rPr>
        <w:t>when</w:t>
      </w:r>
      <w:r w:rsidR="006F44BF" w:rsidRPr="007B3AE8">
        <w:rPr>
          <w:sz w:val="24"/>
          <w:szCs w:val="24"/>
        </w:rPr>
        <w:t xml:space="preserve"> </w:t>
      </w:r>
      <w:r w:rsidR="00EA56EA" w:rsidRPr="007B3AE8">
        <w:rPr>
          <w:sz w:val="24"/>
          <w:szCs w:val="24"/>
        </w:rPr>
        <w:t>‘</w:t>
      </w:r>
      <w:r w:rsidR="00AA3238" w:rsidRPr="007B3AE8">
        <w:rPr>
          <w:sz w:val="24"/>
          <w:szCs w:val="24"/>
        </w:rPr>
        <w:t>P</w:t>
      </w:r>
      <w:r w:rsidR="006F44BF" w:rsidRPr="007B3AE8">
        <w:rPr>
          <w:sz w:val="24"/>
          <w:szCs w:val="24"/>
        </w:rPr>
        <w:t>ause</w:t>
      </w:r>
      <w:r w:rsidR="00EA56EA" w:rsidRPr="007B3AE8">
        <w:rPr>
          <w:sz w:val="24"/>
          <w:szCs w:val="24"/>
        </w:rPr>
        <w:t>’ was clicked</w:t>
      </w:r>
      <w:r w:rsidR="006F44BF" w:rsidRPr="007B3AE8">
        <w:rPr>
          <w:sz w:val="24"/>
          <w:szCs w:val="24"/>
        </w:rPr>
        <w:t xml:space="preserve"> </w:t>
      </w:r>
      <w:r w:rsidR="00E81A67" w:rsidRPr="007B3AE8">
        <w:rPr>
          <w:sz w:val="24"/>
          <w:szCs w:val="24"/>
        </w:rPr>
        <w:t>are</w:t>
      </w:r>
      <w:r w:rsidR="006F44BF" w:rsidRPr="007B3AE8">
        <w:rPr>
          <w:sz w:val="24"/>
          <w:szCs w:val="24"/>
        </w:rPr>
        <w:t xml:space="preserve"> re-engaged when resuming from Stand By.</w:t>
      </w:r>
    </w:p>
    <w:p w14:paraId="31FA6B4C" w14:textId="30F75AFD" w:rsidR="00010E71" w:rsidRPr="007B3AE8" w:rsidRDefault="00010E71" w:rsidP="006F44B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>At any state, the CC can be turned off by clicking the OFF button.</w:t>
      </w:r>
    </w:p>
    <w:p w14:paraId="194E7649" w14:textId="15B61630" w:rsidR="00AF545E" w:rsidRPr="007B3AE8" w:rsidRDefault="00AF545E" w:rsidP="00AF545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Clicking any button at any state: if not specifically specified what happens, then it does nothing. </w:t>
      </w:r>
    </w:p>
    <w:p w14:paraId="430EF55A" w14:textId="79B69C50" w:rsidR="00336D34" w:rsidRPr="007B3AE8" w:rsidRDefault="00336D34" w:rsidP="006F44B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B3AE8">
        <w:rPr>
          <w:sz w:val="24"/>
          <w:szCs w:val="24"/>
        </w:rPr>
        <w:t xml:space="preserve">The output of the system is the throttle new setting. It can get any value between 0% (“no gas”) and 100% (“full gas”). </w:t>
      </w:r>
    </w:p>
    <w:p w14:paraId="7856229B" w14:textId="77777777" w:rsidR="00411606" w:rsidRPr="007B3AE8" w:rsidRDefault="00411606" w:rsidP="00411606">
      <w:pPr>
        <w:rPr>
          <w:sz w:val="24"/>
          <w:szCs w:val="24"/>
        </w:rPr>
      </w:pPr>
    </w:p>
    <w:p w14:paraId="77F3A323" w14:textId="6171A7A6" w:rsidR="00411606" w:rsidRPr="00537228" w:rsidRDefault="00411606" w:rsidP="00411606">
      <w:pPr>
        <w:rPr>
          <w:b/>
          <w:bCs/>
          <w:sz w:val="24"/>
          <w:szCs w:val="24"/>
        </w:rPr>
      </w:pPr>
      <w:r w:rsidRPr="00537228">
        <w:rPr>
          <w:b/>
          <w:bCs/>
          <w:sz w:val="24"/>
          <w:szCs w:val="24"/>
        </w:rPr>
        <w:t>Part 1</w:t>
      </w:r>
    </w:p>
    <w:p w14:paraId="195C5AE7" w14:textId="72C18028" w:rsidR="00411606" w:rsidRPr="007B3AE8" w:rsidRDefault="00411606" w:rsidP="00411606">
      <w:pPr>
        <w:rPr>
          <w:sz w:val="24"/>
          <w:szCs w:val="24"/>
        </w:rPr>
      </w:pPr>
      <w:r w:rsidRPr="007B3AE8">
        <w:rPr>
          <w:sz w:val="24"/>
          <w:szCs w:val="24"/>
        </w:rPr>
        <w:t xml:space="preserve">Write the </w:t>
      </w:r>
      <w:r w:rsidR="00BF1AC4" w:rsidRPr="00D53554">
        <w:rPr>
          <w:b/>
          <w:bCs/>
          <w:sz w:val="24"/>
          <w:szCs w:val="24"/>
        </w:rPr>
        <w:t>state diagram</w:t>
      </w:r>
      <w:r w:rsidR="00BF1AC4" w:rsidRPr="007B3AE8">
        <w:rPr>
          <w:sz w:val="24"/>
          <w:szCs w:val="24"/>
        </w:rPr>
        <w:t xml:space="preserve"> </w:t>
      </w:r>
      <w:r w:rsidR="009E41E3">
        <w:rPr>
          <w:sz w:val="24"/>
          <w:szCs w:val="24"/>
        </w:rPr>
        <w:t xml:space="preserve">of the </w:t>
      </w:r>
      <w:r w:rsidR="00082F9E">
        <w:rPr>
          <w:sz w:val="24"/>
          <w:szCs w:val="24"/>
        </w:rPr>
        <w:t>CC system</w:t>
      </w:r>
      <w:r w:rsidR="001A0A7B">
        <w:rPr>
          <w:sz w:val="24"/>
          <w:szCs w:val="24"/>
        </w:rPr>
        <w:t xml:space="preserve">. </w:t>
      </w:r>
      <w:r w:rsidR="00082F9E">
        <w:rPr>
          <w:sz w:val="24"/>
          <w:szCs w:val="24"/>
        </w:rPr>
        <w:t xml:space="preserve">It should describe how </w:t>
      </w:r>
      <w:r w:rsidR="007D6CA6">
        <w:rPr>
          <w:sz w:val="24"/>
          <w:szCs w:val="24"/>
        </w:rPr>
        <w:t xml:space="preserve">the system is turned on and off, and how </w:t>
      </w:r>
      <w:r w:rsidR="00082F9E">
        <w:rPr>
          <w:sz w:val="24"/>
          <w:szCs w:val="24"/>
        </w:rPr>
        <w:t xml:space="preserve">different buttons </w:t>
      </w:r>
      <w:r w:rsidR="007D6CA6">
        <w:rPr>
          <w:sz w:val="24"/>
          <w:szCs w:val="24"/>
        </w:rPr>
        <w:t xml:space="preserve">are used to set the </w:t>
      </w:r>
      <w:proofErr w:type="gramStart"/>
      <w:r w:rsidR="001A0A7B">
        <w:rPr>
          <w:sz w:val="24"/>
          <w:szCs w:val="24"/>
        </w:rPr>
        <w:t>desired car</w:t>
      </w:r>
      <w:proofErr w:type="gramEnd"/>
      <w:r w:rsidR="001A0A7B">
        <w:rPr>
          <w:sz w:val="24"/>
          <w:szCs w:val="24"/>
        </w:rPr>
        <w:t xml:space="preserve"> speed. </w:t>
      </w:r>
    </w:p>
    <w:p w14:paraId="5D69AD09" w14:textId="77777777" w:rsidR="00793674" w:rsidRPr="007B3AE8" w:rsidRDefault="00793674" w:rsidP="00411606">
      <w:pPr>
        <w:rPr>
          <w:sz w:val="24"/>
          <w:szCs w:val="24"/>
        </w:rPr>
      </w:pPr>
    </w:p>
    <w:p w14:paraId="7EA4EFFD" w14:textId="2A51D496" w:rsidR="00793674" w:rsidRPr="00537228" w:rsidRDefault="00793674" w:rsidP="00411606">
      <w:pPr>
        <w:rPr>
          <w:b/>
          <w:bCs/>
          <w:sz w:val="24"/>
          <w:szCs w:val="24"/>
        </w:rPr>
      </w:pPr>
      <w:r w:rsidRPr="00537228">
        <w:rPr>
          <w:b/>
          <w:bCs/>
          <w:sz w:val="24"/>
          <w:szCs w:val="24"/>
        </w:rPr>
        <w:t>Part 2</w:t>
      </w:r>
    </w:p>
    <w:p w14:paraId="32CFE8B3" w14:textId="1E84293B" w:rsidR="00D53554" w:rsidRDefault="00D53554" w:rsidP="00411606">
      <w:pPr>
        <w:rPr>
          <w:sz w:val="24"/>
          <w:szCs w:val="24"/>
        </w:rPr>
      </w:pPr>
      <w:r>
        <w:rPr>
          <w:sz w:val="24"/>
          <w:szCs w:val="24"/>
        </w:rPr>
        <w:t xml:space="preserve">The system can be described at a very high level like this: </w:t>
      </w:r>
    </w:p>
    <w:p w14:paraId="2B8D43B5" w14:textId="31E9F274" w:rsidR="00D53554" w:rsidRDefault="00D53554" w:rsidP="00411606">
      <w:pPr>
        <w:rPr>
          <w:sz w:val="24"/>
          <w:szCs w:val="24"/>
        </w:rPr>
      </w:pPr>
    </w:p>
    <w:p w14:paraId="5C8A7C3B" w14:textId="4F7C8629" w:rsidR="00D53554" w:rsidRDefault="00755F79" w:rsidP="00411606">
      <w:pPr>
        <w:rPr>
          <w:sz w:val="24"/>
          <w:szCs w:val="24"/>
        </w:rPr>
      </w:pPr>
      <w:r w:rsidRPr="00E5526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198B140" wp14:editId="37957105">
                <wp:simplePos x="0" y="0"/>
                <wp:positionH relativeFrom="column">
                  <wp:posOffset>925830</wp:posOffset>
                </wp:positionH>
                <wp:positionV relativeFrom="paragraph">
                  <wp:posOffset>61595</wp:posOffset>
                </wp:positionV>
                <wp:extent cx="1375410" cy="272415"/>
                <wp:effectExtent l="0" t="0" r="1524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D1707" w14:textId="09FAB062" w:rsidR="00E5526F" w:rsidRDefault="00E5526F">
                            <w:r>
                              <w:t>Car’s current speed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8B1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2.9pt;margin-top:4.85pt;width:108.3pt;height:2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">
                <v:textbox>
                  <w:txbxContent>
                    <w:p w14:paraId="293D1707" w14:textId="09FAB062" w:rsidR="00E5526F" w:rsidRDefault="00E5526F">
                      <w:r>
                        <w:t>Car’s current speed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526F" w:rsidRPr="00E5526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30929BF" wp14:editId="3E2D506D">
                <wp:simplePos x="0" y="0"/>
                <wp:positionH relativeFrom="column">
                  <wp:posOffset>4427220</wp:posOffset>
                </wp:positionH>
                <wp:positionV relativeFrom="paragraph">
                  <wp:posOffset>155575</wp:posOffset>
                </wp:positionV>
                <wp:extent cx="1644015" cy="476250"/>
                <wp:effectExtent l="0" t="0" r="13335" b="19050"/>
                <wp:wrapSquare wrapText="bothSides"/>
                <wp:docPr id="14732113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394066" w14:textId="615AC369" w:rsidR="00E5526F" w:rsidRDefault="00E5526F" w:rsidP="00E5526F">
                            <w:r>
                              <w:t>Throttle position change (+, -, 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29BF" id="_x0000_s1027" type="#_x0000_t202" style="position:absolute;margin-left:348.6pt;margin-top:12.25pt;width:129.45pt;height:37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">
                <v:textbox>
                  <w:txbxContent>
                    <w:p w14:paraId="73394066" w14:textId="615AC369" w:rsidR="00E5526F" w:rsidRDefault="00E5526F" w:rsidP="00E5526F">
                      <w:r>
                        <w:t>Throttle position change (+, -, 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5526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C1DC07" wp14:editId="7A9DBFB2">
                <wp:simplePos x="0" y="0"/>
                <wp:positionH relativeFrom="column">
                  <wp:posOffset>3834130</wp:posOffset>
                </wp:positionH>
                <wp:positionV relativeFrom="paragraph">
                  <wp:posOffset>402590</wp:posOffset>
                </wp:positionV>
                <wp:extent cx="525145" cy="3810"/>
                <wp:effectExtent l="0" t="76200" r="27305" b="91440"/>
                <wp:wrapNone/>
                <wp:docPr id="913768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14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5D03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1.9pt;margin-top:31.7pt;width:41.35pt;height:.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E5526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369D8" wp14:editId="0293C94A">
                <wp:simplePos x="0" y="0"/>
                <wp:positionH relativeFrom="column">
                  <wp:posOffset>2907665</wp:posOffset>
                </wp:positionH>
                <wp:positionV relativeFrom="paragraph">
                  <wp:posOffset>121920</wp:posOffset>
                </wp:positionV>
                <wp:extent cx="906145" cy="549275"/>
                <wp:effectExtent l="0" t="0" r="27305" b="22225"/>
                <wp:wrapNone/>
                <wp:docPr id="675734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45" cy="54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F2980" w14:textId="7782BE68" w:rsidR="00D53554" w:rsidRDefault="00D53554" w:rsidP="00D53554">
                            <w:pPr>
                              <w:jc w:val="center"/>
                            </w:pPr>
                            <w:r>
                              <w:t>CC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369D8" id="Rectangle 1" o:spid="_x0000_s1028" style="position:absolute;margin-left:228.95pt;margin-top:9.6pt;width:71.35pt;height: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" fillcolor="#5b9bd5 [3204]" strokecolor="#091723 [484]" strokeweight="1pt">
                <v:textbox>
                  <w:txbxContent>
                    <w:p w14:paraId="754F2980" w14:textId="7782BE68" w:rsidR="00D53554" w:rsidRDefault="00D53554" w:rsidP="00D53554">
                      <w:pPr>
                        <w:jc w:val="center"/>
                      </w:pPr>
                      <w:r>
                        <w:t>CC application</w:t>
                      </w:r>
                    </w:p>
                  </w:txbxContent>
                </v:textbox>
              </v:rect>
            </w:pict>
          </mc:Fallback>
        </mc:AlternateContent>
      </w:r>
      <w:r w:rsidR="00E5526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77CC9" wp14:editId="7F2DA1AC">
                <wp:simplePos x="0" y="0"/>
                <wp:positionH relativeFrom="column">
                  <wp:posOffset>2357855</wp:posOffset>
                </wp:positionH>
                <wp:positionV relativeFrom="paragraph">
                  <wp:posOffset>226060</wp:posOffset>
                </wp:positionV>
                <wp:extent cx="525145" cy="3810"/>
                <wp:effectExtent l="0" t="76200" r="27305" b="91440"/>
                <wp:wrapNone/>
                <wp:docPr id="91317342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145" cy="38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9AF9A" id="Straight Arrow Connector 2" o:spid="_x0000_s1026" type="#_x0000_t32" style="position:absolute;margin-left:185.65pt;margin-top:17.8pt;width:41.35pt;height:.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</w:p>
    <w:p w14:paraId="182C2E13" w14:textId="280FA20C" w:rsidR="00D53554" w:rsidRDefault="00E5526F" w:rsidP="00411606">
      <w:pPr>
        <w:rPr>
          <w:sz w:val="24"/>
          <w:szCs w:val="24"/>
        </w:rPr>
      </w:pPr>
      <w:r w:rsidRPr="00E5526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E67F972" wp14:editId="3452AA08">
                <wp:simplePos x="0" y="0"/>
                <wp:positionH relativeFrom="column">
                  <wp:posOffset>924560</wp:posOffset>
                </wp:positionH>
                <wp:positionV relativeFrom="paragraph">
                  <wp:posOffset>70485</wp:posOffset>
                </wp:positionV>
                <wp:extent cx="1375410" cy="276225"/>
                <wp:effectExtent l="0" t="0" r="15240" b="28575"/>
                <wp:wrapSquare wrapText="bothSides"/>
                <wp:docPr id="1166963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7BADF" w14:textId="2ECD6F88" w:rsidR="00E5526F" w:rsidRDefault="00E5526F" w:rsidP="00E5526F">
                            <w:r>
                              <w:t>Car’s desired speed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F972" id="_x0000_s1029" type="#_x0000_t202" style="position:absolute;margin-left:72.8pt;margin-top:5.55pt;width:108.3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">
                <v:textbox>
                  <w:txbxContent>
                    <w:p w14:paraId="2D87BADF" w14:textId="2ECD6F88" w:rsidR="00E5526F" w:rsidRDefault="00E5526F" w:rsidP="00E5526F">
                      <w:r>
                        <w:t>Car’s desired speed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355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2D7DE" wp14:editId="3DA874C0">
                <wp:simplePos x="0" y="0"/>
                <wp:positionH relativeFrom="column">
                  <wp:posOffset>2358490</wp:posOffset>
                </wp:positionH>
                <wp:positionV relativeFrom="paragraph">
                  <wp:posOffset>154305</wp:posOffset>
                </wp:positionV>
                <wp:extent cx="525379" cy="4011"/>
                <wp:effectExtent l="0" t="76200" r="27305" b="91440"/>
                <wp:wrapNone/>
                <wp:docPr id="8429285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379" cy="4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5FC53" id="Straight Arrow Connector 2" o:spid="_x0000_s1026" type="#_x0000_t32" style="position:absolute;margin-left:185.7pt;margin-top:12.15pt;width:41.35pt;height:.3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</w:p>
    <w:p w14:paraId="56DE633E" w14:textId="77777777" w:rsidR="00D53554" w:rsidRDefault="00D53554" w:rsidP="00411606">
      <w:pPr>
        <w:rPr>
          <w:sz w:val="24"/>
          <w:szCs w:val="24"/>
        </w:rPr>
      </w:pPr>
    </w:p>
    <w:p w14:paraId="46D12BA0" w14:textId="77777777" w:rsidR="00E5526F" w:rsidRDefault="00D206A9" w:rsidP="00411606">
      <w:pPr>
        <w:rPr>
          <w:sz w:val="24"/>
          <w:szCs w:val="24"/>
        </w:rPr>
      </w:pPr>
      <w:r w:rsidRPr="007B3AE8">
        <w:rPr>
          <w:sz w:val="24"/>
          <w:szCs w:val="24"/>
        </w:rPr>
        <w:t xml:space="preserve">We need to test that the output of the system (the throttle position) is correct. </w:t>
      </w:r>
    </w:p>
    <w:p w14:paraId="43D5CAC3" w14:textId="77777777" w:rsidR="00E5526F" w:rsidRDefault="00FF2FCB" w:rsidP="00E5526F">
      <w:pPr>
        <w:pStyle w:val="ListParagraph"/>
        <w:numPr>
          <w:ilvl w:val="0"/>
          <w:numId w:val="16"/>
        </w:numPr>
        <w:ind w:left="360"/>
        <w:rPr>
          <w:sz w:val="24"/>
          <w:szCs w:val="24"/>
        </w:rPr>
      </w:pPr>
      <w:r w:rsidRPr="00E5526F">
        <w:rPr>
          <w:sz w:val="24"/>
          <w:szCs w:val="24"/>
        </w:rPr>
        <w:t xml:space="preserve">What </w:t>
      </w:r>
      <w:r w:rsidRPr="00E5526F">
        <w:rPr>
          <w:b/>
          <w:bCs/>
          <w:sz w:val="24"/>
          <w:szCs w:val="24"/>
        </w:rPr>
        <w:t>metamorphic relations</w:t>
      </w:r>
      <w:r w:rsidRPr="00E5526F">
        <w:rPr>
          <w:sz w:val="24"/>
          <w:szCs w:val="24"/>
        </w:rPr>
        <w:t xml:space="preserve"> exist in the system? </w:t>
      </w:r>
    </w:p>
    <w:p w14:paraId="328C4986" w14:textId="11B95725" w:rsidR="000F023B" w:rsidRPr="00E5526F" w:rsidRDefault="000F023B" w:rsidP="00E5526F">
      <w:pPr>
        <w:pStyle w:val="ListParagraph"/>
        <w:numPr>
          <w:ilvl w:val="0"/>
          <w:numId w:val="16"/>
        </w:numPr>
        <w:ind w:left="360"/>
        <w:rPr>
          <w:sz w:val="24"/>
          <w:szCs w:val="24"/>
        </w:rPr>
      </w:pPr>
      <w:r w:rsidRPr="00E5526F">
        <w:rPr>
          <w:sz w:val="24"/>
          <w:szCs w:val="24"/>
        </w:rPr>
        <w:t xml:space="preserve">Suggest four test cases to test the system, based on the metamorphic relations. </w:t>
      </w:r>
    </w:p>
    <w:sectPr w:rsidR="000F023B" w:rsidRPr="00E5526F">
      <w:footerReference w:type="defaul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F31E" w14:textId="77777777" w:rsidR="0054028E" w:rsidRDefault="0054028E">
      <w:pPr>
        <w:spacing w:after="0" w:line="240" w:lineRule="auto"/>
      </w:pPr>
      <w:r>
        <w:separator/>
      </w:r>
    </w:p>
  </w:endnote>
  <w:endnote w:type="continuationSeparator" w:id="0">
    <w:p w14:paraId="2A8BAF69" w14:textId="77777777" w:rsidR="0054028E" w:rsidRDefault="00540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sha">
    <w:altName w:val="Times New Roman"/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Layout table to enter Company Name, page number and Confidentiality terms  "/>
    </w:tblPr>
    <w:tblGrid>
      <w:gridCol w:w="3744"/>
      <w:gridCol w:w="1872"/>
      <w:gridCol w:w="3744"/>
    </w:tblGrid>
    <w:tr w:rsidR="00195DC2" w14:paraId="08F79E5F" w14:textId="77777777">
      <w:tc>
        <w:tcPr>
          <w:tcW w:w="2000" w:type="pct"/>
          <w:vAlign w:val="bottom"/>
        </w:tcPr>
        <w:p w14:paraId="1A839828" w14:textId="3A37EFAD" w:rsidR="00195DC2" w:rsidRDefault="00000000">
          <w:pPr>
            <w:pStyle w:val="Footer"/>
          </w:pPr>
          <w:sdt>
            <w:sdtPr>
              <w:alias w:val="Company name:"/>
              <w:tag w:val="Company name:"/>
              <w:id w:val="-728771662"/>
              <w:placeholder>
                <w:docPart w:val="1905701121DD46A2BDB4DA9B65E2461D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r w:rsidR="00A423C5">
                <w:t>HUJI – Software Testing</w:t>
              </w:r>
            </w:sdtContent>
          </w:sdt>
        </w:p>
      </w:tc>
      <w:tc>
        <w:tcPr>
          <w:tcW w:w="1000" w:type="pct"/>
          <w:vAlign w:val="bottom"/>
        </w:tcPr>
        <w:p w14:paraId="4570EB6E" w14:textId="71005C9A" w:rsidR="00195DC2" w:rsidRDefault="00195DC2">
          <w:pPr>
            <w:pStyle w:val="Footer"/>
            <w:jc w:val="cen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75A08">
            <w:rPr>
              <w:noProof/>
            </w:rPr>
            <w:t>6</w:t>
          </w:r>
          <w:r>
            <w:fldChar w:fldCharType="end"/>
          </w:r>
        </w:p>
      </w:tc>
      <w:tc>
        <w:tcPr>
          <w:tcW w:w="2000" w:type="pct"/>
          <w:vAlign w:val="bottom"/>
        </w:tcPr>
        <w:p w14:paraId="1804BDF2" w14:textId="77777777" w:rsidR="00195DC2" w:rsidRDefault="00000000">
          <w:pPr>
            <w:pStyle w:val="Footer"/>
            <w:jc w:val="right"/>
          </w:pPr>
          <w:sdt>
            <w:sdtPr>
              <w:alias w:val="Confidential:"/>
              <w:tag w:val="Confidential:"/>
              <w:id w:val="1338034600"/>
              <w:placeholder>
                <w:docPart w:val="A38E61A018444C6EBBEF4DD28D6FB229"/>
              </w:placeholder>
              <w:temporary/>
              <w:showingPlcHdr/>
              <w15:appearance w15:val="hidden"/>
            </w:sdtPr>
            <w:sdtContent>
              <w:r w:rsidR="00195DC2">
                <w:t>CONFIDENTIAL</w:t>
              </w:r>
            </w:sdtContent>
          </w:sdt>
        </w:p>
      </w:tc>
    </w:tr>
  </w:tbl>
  <w:p w14:paraId="1E83517E" w14:textId="77777777" w:rsidR="00195DC2" w:rsidRDefault="00195D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Layout table to enter Company Name and Confidentiality terms "/>
    </w:tblPr>
    <w:tblGrid>
      <w:gridCol w:w="4680"/>
      <w:gridCol w:w="4680"/>
    </w:tblGrid>
    <w:tr w:rsidR="00195DC2" w14:paraId="4993D31C" w14:textId="77777777" w:rsidTr="003E3E07">
      <w:tc>
        <w:tcPr>
          <w:tcW w:w="2500" w:type="pct"/>
          <w:vAlign w:val="bottom"/>
        </w:tcPr>
        <w:p w14:paraId="01B10815" w14:textId="3B3974CF" w:rsidR="00195DC2" w:rsidRDefault="00000000" w:rsidP="00A423C5">
          <w:pPr>
            <w:pStyle w:val="Footer"/>
          </w:pPr>
          <w:sdt>
            <w:sdtPr>
              <w:alias w:val="Company name:"/>
              <w:tag w:val="Company name:"/>
              <w:id w:val="1655181633"/>
              <w:placeholder>
                <w:docPart w:val="C4A1BC80F4404DF58AD2614A335A4EC8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r w:rsidR="00A423C5">
                <w:t>HUJI – Software Testing</w:t>
              </w:r>
            </w:sdtContent>
          </w:sdt>
        </w:p>
      </w:tc>
      <w:tc>
        <w:tcPr>
          <w:tcW w:w="2500" w:type="pct"/>
          <w:vAlign w:val="bottom"/>
        </w:tcPr>
        <w:p w14:paraId="7F8FC55F" w14:textId="6201F12A" w:rsidR="00195DC2" w:rsidRDefault="00A423C5" w:rsidP="00A423C5">
          <w:pPr>
            <w:pStyle w:val="Footer"/>
            <w:jc w:val="right"/>
          </w:pPr>
          <w:r>
            <w:t>2019</w:t>
          </w:r>
        </w:p>
      </w:tc>
    </w:tr>
  </w:tbl>
  <w:p w14:paraId="4716C4D8" w14:textId="77777777" w:rsidR="00195DC2" w:rsidRDefault="00195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DCA91" w14:textId="77777777" w:rsidR="0054028E" w:rsidRDefault="0054028E">
      <w:pPr>
        <w:spacing w:after="0" w:line="240" w:lineRule="auto"/>
      </w:pPr>
      <w:r>
        <w:separator/>
      </w:r>
    </w:p>
  </w:footnote>
  <w:footnote w:type="continuationSeparator" w:id="0">
    <w:p w14:paraId="3BCD5C56" w14:textId="77777777" w:rsidR="0054028E" w:rsidRDefault="00540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02AD1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A2C3F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8A1D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78426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16BD6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BCB5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B284F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B8E418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EC1D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2E32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E1C08"/>
    <w:multiLevelType w:val="hybridMultilevel"/>
    <w:tmpl w:val="4CA0FD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447D33"/>
    <w:multiLevelType w:val="hybridMultilevel"/>
    <w:tmpl w:val="C7941966"/>
    <w:lvl w:ilvl="0" w:tplc="AB92957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F4AF2"/>
    <w:multiLevelType w:val="hybridMultilevel"/>
    <w:tmpl w:val="C7FA7DC8"/>
    <w:lvl w:ilvl="0" w:tplc="AB92957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7281E"/>
    <w:multiLevelType w:val="hybridMultilevel"/>
    <w:tmpl w:val="7902BB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02D13"/>
    <w:multiLevelType w:val="hybridMultilevel"/>
    <w:tmpl w:val="C3201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40F66"/>
    <w:multiLevelType w:val="hybridMultilevel"/>
    <w:tmpl w:val="0964AF7C"/>
    <w:lvl w:ilvl="0" w:tplc="13BC963C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448727">
    <w:abstractNumId w:val="9"/>
  </w:num>
  <w:num w:numId="2" w16cid:durableId="59717433">
    <w:abstractNumId w:val="7"/>
  </w:num>
  <w:num w:numId="3" w16cid:durableId="229847512">
    <w:abstractNumId w:val="6"/>
  </w:num>
  <w:num w:numId="4" w16cid:durableId="1863007990">
    <w:abstractNumId w:val="5"/>
  </w:num>
  <w:num w:numId="5" w16cid:durableId="2075082131">
    <w:abstractNumId w:val="4"/>
  </w:num>
  <w:num w:numId="6" w16cid:durableId="1679304994">
    <w:abstractNumId w:val="8"/>
  </w:num>
  <w:num w:numId="7" w16cid:durableId="200365572">
    <w:abstractNumId w:val="3"/>
  </w:num>
  <w:num w:numId="8" w16cid:durableId="795568963">
    <w:abstractNumId w:val="2"/>
  </w:num>
  <w:num w:numId="9" w16cid:durableId="2002736957">
    <w:abstractNumId w:val="1"/>
  </w:num>
  <w:num w:numId="10" w16cid:durableId="872034451">
    <w:abstractNumId w:val="0"/>
  </w:num>
  <w:num w:numId="11" w16cid:durableId="190651046">
    <w:abstractNumId w:val="10"/>
  </w:num>
  <w:num w:numId="12" w16cid:durableId="1266421389">
    <w:abstractNumId w:val="13"/>
  </w:num>
  <w:num w:numId="13" w16cid:durableId="127089866">
    <w:abstractNumId w:val="14"/>
  </w:num>
  <w:num w:numId="14" w16cid:durableId="1616403757">
    <w:abstractNumId w:val="15"/>
  </w:num>
  <w:num w:numId="15" w16cid:durableId="615134490">
    <w:abstractNumId w:val="11"/>
  </w:num>
  <w:num w:numId="16" w16cid:durableId="175005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8DF"/>
    <w:rsid w:val="00006326"/>
    <w:rsid w:val="00010E71"/>
    <w:rsid w:val="00017A20"/>
    <w:rsid w:val="00040A21"/>
    <w:rsid w:val="000578A2"/>
    <w:rsid w:val="00075458"/>
    <w:rsid w:val="00082F9E"/>
    <w:rsid w:val="0008625A"/>
    <w:rsid w:val="00094088"/>
    <w:rsid w:val="000D1A45"/>
    <w:rsid w:val="000E688D"/>
    <w:rsid w:val="000F023B"/>
    <w:rsid w:val="000F2361"/>
    <w:rsid w:val="00123DCA"/>
    <w:rsid w:val="00157408"/>
    <w:rsid w:val="00170FA9"/>
    <w:rsid w:val="00182F92"/>
    <w:rsid w:val="0018773B"/>
    <w:rsid w:val="00195DC2"/>
    <w:rsid w:val="001A0A7B"/>
    <w:rsid w:val="001A671C"/>
    <w:rsid w:val="001A7695"/>
    <w:rsid w:val="001D5E0E"/>
    <w:rsid w:val="001E025E"/>
    <w:rsid w:val="001F7B31"/>
    <w:rsid w:val="00221161"/>
    <w:rsid w:val="00296FF7"/>
    <w:rsid w:val="002C3894"/>
    <w:rsid w:val="002F5212"/>
    <w:rsid w:val="002F6AAD"/>
    <w:rsid w:val="002F7187"/>
    <w:rsid w:val="002F74A6"/>
    <w:rsid w:val="003105AE"/>
    <w:rsid w:val="00312320"/>
    <w:rsid w:val="003164C7"/>
    <w:rsid w:val="00336D34"/>
    <w:rsid w:val="00374DFF"/>
    <w:rsid w:val="0038523F"/>
    <w:rsid w:val="00386912"/>
    <w:rsid w:val="003B2BBD"/>
    <w:rsid w:val="003E3E07"/>
    <w:rsid w:val="00411606"/>
    <w:rsid w:val="0042500A"/>
    <w:rsid w:val="004256C9"/>
    <w:rsid w:val="00430FD8"/>
    <w:rsid w:val="00433133"/>
    <w:rsid w:val="00456786"/>
    <w:rsid w:val="004653F6"/>
    <w:rsid w:val="00465DD9"/>
    <w:rsid w:val="004A534D"/>
    <w:rsid w:val="004A59EC"/>
    <w:rsid w:val="004C5E23"/>
    <w:rsid w:val="004D6085"/>
    <w:rsid w:val="004E2B9B"/>
    <w:rsid w:val="00507013"/>
    <w:rsid w:val="00511A64"/>
    <w:rsid w:val="005228C6"/>
    <w:rsid w:val="00537228"/>
    <w:rsid w:val="0054028E"/>
    <w:rsid w:val="0055751C"/>
    <w:rsid w:val="005A2A99"/>
    <w:rsid w:val="005C2F42"/>
    <w:rsid w:val="005C400C"/>
    <w:rsid w:val="0060162B"/>
    <w:rsid w:val="00611F84"/>
    <w:rsid w:val="006139CD"/>
    <w:rsid w:val="0061601F"/>
    <w:rsid w:val="00637732"/>
    <w:rsid w:val="006429DF"/>
    <w:rsid w:val="0066185E"/>
    <w:rsid w:val="00681AF7"/>
    <w:rsid w:val="006E37E4"/>
    <w:rsid w:val="006F44BF"/>
    <w:rsid w:val="0071064E"/>
    <w:rsid w:val="00717A2E"/>
    <w:rsid w:val="00722DC4"/>
    <w:rsid w:val="007447D4"/>
    <w:rsid w:val="00746C71"/>
    <w:rsid w:val="00755F79"/>
    <w:rsid w:val="00775A08"/>
    <w:rsid w:val="00781C24"/>
    <w:rsid w:val="00783D41"/>
    <w:rsid w:val="00793674"/>
    <w:rsid w:val="0079705A"/>
    <w:rsid w:val="007A34D4"/>
    <w:rsid w:val="007B3AE8"/>
    <w:rsid w:val="007D6CA6"/>
    <w:rsid w:val="007F4D89"/>
    <w:rsid w:val="008233FE"/>
    <w:rsid w:val="0083782C"/>
    <w:rsid w:val="0085499B"/>
    <w:rsid w:val="00866038"/>
    <w:rsid w:val="00882EC4"/>
    <w:rsid w:val="00890F9D"/>
    <w:rsid w:val="008D24D6"/>
    <w:rsid w:val="008D6868"/>
    <w:rsid w:val="008E2E98"/>
    <w:rsid w:val="008E4202"/>
    <w:rsid w:val="008E7502"/>
    <w:rsid w:val="008F3975"/>
    <w:rsid w:val="0091773F"/>
    <w:rsid w:val="0095249F"/>
    <w:rsid w:val="00967BE1"/>
    <w:rsid w:val="009838DF"/>
    <w:rsid w:val="00995FAC"/>
    <w:rsid w:val="009964B5"/>
    <w:rsid w:val="009A0956"/>
    <w:rsid w:val="009D68C5"/>
    <w:rsid w:val="009E41E3"/>
    <w:rsid w:val="009F2E62"/>
    <w:rsid w:val="00A033C2"/>
    <w:rsid w:val="00A12E33"/>
    <w:rsid w:val="00A423C5"/>
    <w:rsid w:val="00A53BD5"/>
    <w:rsid w:val="00A56AA2"/>
    <w:rsid w:val="00A745A2"/>
    <w:rsid w:val="00A7553A"/>
    <w:rsid w:val="00A8246F"/>
    <w:rsid w:val="00AA3238"/>
    <w:rsid w:val="00AA4EE2"/>
    <w:rsid w:val="00AC3DCD"/>
    <w:rsid w:val="00AE3DBB"/>
    <w:rsid w:val="00AE4CE7"/>
    <w:rsid w:val="00AF545E"/>
    <w:rsid w:val="00AF68BD"/>
    <w:rsid w:val="00B253B7"/>
    <w:rsid w:val="00B25A9C"/>
    <w:rsid w:val="00B549BA"/>
    <w:rsid w:val="00B57D08"/>
    <w:rsid w:val="00B70789"/>
    <w:rsid w:val="00B7609B"/>
    <w:rsid w:val="00B917A2"/>
    <w:rsid w:val="00BB1730"/>
    <w:rsid w:val="00BB45FE"/>
    <w:rsid w:val="00BC2473"/>
    <w:rsid w:val="00BD3DF3"/>
    <w:rsid w:val="00BF1AC4"/>
    <w:rsid w:val="00BF1B7D"/>
    <w:rsid w:val="00C31F2C"/>
    <w:rsid w:val="00C35594"/>
    <w:rsid w:val="00C407E8"/>
    <w:rsid w:val="00C43709"/>
    <w:rsid w:val="00C52DB9"/>
    <w:rsid w:val="00C5361B"/>
    <w:rsid w:val="00C62DBD"/>
    <w:rsid w:val="00C64AF5"/>
    <w:rsid w:val="00C73B2B"/>
    <w:rsid w:val="00C87AF9"/>
    <w:rsid w:val="00CE5603"/>
    <w:rsid w:val="00CE73D4"/>
    <w:rsid w:val="00D04843"/>
    <w:rsid w:val="00D11CB8"/>
    <w:rsid w:val="00D206A9"/>
    <w:rsid w:val="00D33232"/>
    <w:rsid w:val="00D4358F"/>
    <w:rsid w:val="00D53554"/>
    <w:rsid w:val="00DA0BEE"/>
    <w:rsid w:val="00DC1D80"/>
    <w:rsid w:val="00DD65CF"/>
    <w:rsid w:val="00DF3992"/>
    <w:rsid w:val="00E34199"/>
    <w:rsid w:val="00E43C6B"/>
    <w:rsid w:val="00E5526F"/>
    <w:rsid w:val="00E81A67"/>
    <w:rsid w:val="00E87EC9"/>
    <w:rsid w:val="00EA56EA"/>
    <w:rsid w:val="00EC41A2"/>
    <w:rsid w:val="00EC62AE"/>
    <w:rsid w:val="00ED7B6E"/>
    <w:rsid w:val="00EF3A6B"/>
    <w:rsid w:val="00EF55CA"/>
    <w:rsid w:val="00F975E4"/>
    <w:rsid w:val="00FD6EF7"/>
    <w:rsid w:val="00FE4050"/>
    <w:rsid w:val="00FF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543285"/>
  <w15:chartTrackingRefBased/>
  <w15:docId w15:val="{29F73589-1B8F-4FA0-9A59-A5CF5948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2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71C"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66185E"/>
    <w:pPr>
      <w:keepNext/>
      <w:keepLines/>
      <w:pBdr>
        <w:top w:val="single" w:sz="4" w:space="1" w:color="595959" w:themeColor="text1" w:themeTint="A6"/>
      </w:pBdr>
      <w:spacing w:before="36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1"/>
    <w:qFormat/>
    <w:pPr>
      <w:keepNext/>
      <w:keepLines/>
      <w:spacing w:before="600" w:after="0"/>
      <w:jc w:val="right"/>
      <w:outlineLvl w:val="2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E3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6618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"/>
    <w:qFormat/>
    <w:rsid w:val="0066185E"/>
    <w:pPr>
      <w:numPr>
        <w:ilvl w:val="1"/>
      </w:numPr>
      <w:spacing w:after="160"/>
      <w:jc w:val="right"/>
    </w:pPr>
    <w:rPr>
      <w: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66185E"/>
    <w:rPr>
      <w:caps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600" w:after="600" w:line="240" w:lineRule="auto"/>
      <w:contextualSpacing/>
      <w:jc w:val="right"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60"/>
      <w:szCs w:val="60"/>
    </w:rPr>
  </w:style>
  <w:style w:type="paragraph" w:customStyle="1" w:styleId="Logo">
    <w:name w:val="Logo"/>
    <w:basedOn w:val="Normal"/>
    <w:uiPriority w:val="1"/>
    <w:qFormat/>
    <w:pPr>
      <w:spacing w:before="360"/>
      <w:jc w:val="right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Footer">
    <w:name w:val="footer"/>
    <w:basedOn w:val="Normal"/>
    <w:link w:val="FooterChar"/>
    <w:uiPriority w:val="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4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DFF"/>
  </w:style>
  <w:style w:type="paragraph" w:styleId="BalloonText">
    <w:name w:val="Balloon Text"/>
    <w:basedOn w:val="Normal"/>
    <w:link w:val="BalloonTextChar"/>
    <w:uiPriority w:val="99"/>
    <w:semiHidden/>
    <w:unhideWhenUsed/>
    <w:rsid w:val="003E3E0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E07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E3E07"/>
  </w:style>
  <w:style w:type="paragraph" w:styleId="BlockText">
    <w:name w:val="Block Text"/>
    <w:basedOn w:val="Normal"/>
    <w:uiPriority w:val="99"/>
    <w:semiHidden/>
    <w:unhideWhenUsed/>
    <w:rsid w:val="0066185E"/>
    <w:pPr>
      <w:pBdr>
        <w:top w:val="single" w:sz="2" w:space="10" w:color="2E74B5" w:themeColor="accent1" w:themeShade="BF" w:shadow="1"/>
        <w:left w:val="single" w:sz="2" w:space="10" w:color="2E74B5" w:themeColor="accent1" w:themeShade="BF" w:shadow="1"/>
        <w:bottom w:val="single" w:sz="2" w:space="10" w:color="2E74B5" w:themeColor="accent1" w:themeShade="BF" w:shadow="1"/>
        <w:right w:val="single" w:sz="2" w:space="10" w:color="2E74B5" w:themeColor="accent1" w:themeShade="BF" w:shadow="1"/>
      </w:pBdr>
      <w:ind w:left="1152" w:right="1152"/>
    </w:pPr>
    <w:rPr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3E3E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3E07"/>
  </w:style>
  <w:style w:type="paragraph" w:styleId="BodyText2">
    <w:name w:val="Body Text 2"/>
    <w:basedOn w:val="Normal"/>
    <w:link w:val="BodyText2Char"/>
    <w:uiPriority w:val="99"/>
    <w:semiHidden/>
    <w:unhideWhenUsed/>
    <w:rsid w:val="003E3E0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E3E07"/>
  </w:style>
  <w:style w:type="paragraph" w:styleId="BodyText3">
    <w:name w:val="Body Text 3"/>
    <w:basedOn w:val="Normal"/>
    <w:link w:val="BodyText3Char"/>
    <w:uiPriority w:val="99"/>
    <w:semiHidden/>
    <w:unhideWhenUsed/>
    <w:rsid w:val="003E3E0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E3E07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E3E07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E3E0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E3E0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E3E0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E3E07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E3E0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E3E0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E3E0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E3E07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E3E07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E3E0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3E07"/>
    <w:pPr>
      <w:spacing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E3E07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E3E07"/>
  </w:style>
  <w:style w:type="table" w:styleId="ColorfulGrid">
    <w:name w:val="Colorful Grid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E3E0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3E0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3E0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3E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3E07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E3E07"/>
  </w:style>
  <w:style w:type="character" w:customStyle="1" w:styleId="DateChar">
    <w:name w:val="Date Char"/>
    <w:basedOn w:val="DefaultParagraphFont"/>
    <w:link w:val="Date"/>
    <w:uiPriority w:val="99"/>
    <w:semiHidden/>
    <w:rsid w:val="003E3E07"/>
  </w:style>
  <w:style w:type="paragraph" w:styleId="DocumentMap">
    <w:name w:val="Document Map"/>
    <w:basedOn w:val="Normal"/>
    <w:link w:val="DocumentMapChar"/>
    <w:uiPriority w:val="99"/>
    <w:semiHidden/>
    <w:unhideWhenUsed/>
    <w:rsid w:val="003E3E07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E3E07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E3E0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E3E07"/>
  </w:style>
  <w:style w:type="character" w:styleId="Emphasis">
    <w:name w:val="Emphasis"/>
    <w:basedOn w:val="DefaultParagraphFont"/>
    <w:uiPriority w:val="20"/>
    <w:semiHidden/>
    <w:unhideWhenUsed/>
    <w:qFormat/>
    <w:rsid w:val="0066185E"/>
    <w:rPr>
      <w:i/>
      <w:iCs/>
      <w:color w:val="595959" w:themeColor="text1" w:themeTint="A6"/>
    </w:rPr>
  </w:style>
  <w:style w:type="character" w:styleId="EndnoteReference">
    <w:name w:val="endnote reference"/>
    <w:basedOn w:val="DefaultParagraphFont"/>
    <w:uiPriority w:val="99"/>
    <w:semiHidden/>
    <w:unhideWhenUsed/>
    <w:rsid w:val="003E3E0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E3E0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3E07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E3E0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E3E0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E3E0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3E07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3E07"/>
    <w:rPr>
      <w:szCs w:val="20"/>
    </w:rPr>
  </w:style>
  <w:style w:type="table" w:styleId="GridTable1Light">
    <w:name w:val="Grid Table 1 Light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E3E07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0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0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0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07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07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E3E07"/>
  </w:style>
  <w:style w:type="paragraph" w:styleId="HTMLAddress">
    <w:name w:val="HTML Address"/>
    <w:basedOn w:val="Normal"/>
    <w:link w:val="HTMLAddressChar"/>
    <w:uiPriority w:val="99"/>
    <w:semiHidden/>
    <w:unhideWhenUsed/>
    <w:rsid w:val="003E3E0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E3E0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E3E0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E3E0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E07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E07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E3E0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E3E07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E3E07"/>
    <w:rPr>
      <w:i/>
      <w:iCs/>
    </w:rPr>
  </w:style>
  <w:style w:type="character" w:styleId="Hyperlink">
    <w:name w:val="Hyperlink"/>
    <w:basedOn w:val="DefaultParagraphFont"/>
    <w:uiPriority w:val="99"/>
    <w:unhideWhenUsed/>
    <w:rsid w:val="003E3E07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E3E07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E3E0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618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618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18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6185E"/>
    <w:rPr>
      <w:b/>
      <w:bCs/>
      <w:caps w:val="0"/>
      <w:smallCaps/>
      <w:color w:val="2E74B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E3E0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E3E07"/>
  </w:style>
  <w:style w:type="paragraph" w:styleId="List">
    <w:name w:val="List"/>
    <w:basedOn w:val="Normal"/>
    <w:uiPriority w:val="99"/>
    <w:semiHidden/>
    <w:unhideWhenUsed/>
    <w:rsid w:val="003E3E0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3E3E0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3E3E0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3E3E0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3E3E0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3E3E0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E3E0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E3E0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E3E0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E3E0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E3E0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E3E0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E3E0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E3E0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E3E0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3E3E0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E3E0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E3E0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E3E0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E3E07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3E3E0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E3E0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E3E0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E3E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E3E0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E3E0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E3E0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E3E0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E3E0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E3E07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E3E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E3E0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E3E0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E3E07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E3E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E3E0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3E3E0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E3E0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E3E0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E3E0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E3E07"/>
  </w:style>
  <w:style w:type="character" w:styleId="PageNumber">
    <w:name w:val="page number"/>
    <w:basedOn w:val="DefaultParagraphFont"/>
    <w:uiPriority w:val="99"/>
    <w:semiHidden/>
    <w:unhideWhenUsed/>
    <w:rsid w:val="003E3E07"/>
  </w:style>
  <w:style w:type="table" w:styleId="PlainTable1">
    <w:name w:val="Plain Table 1"/>
    <w:basedOn w:val="TableNormal"/>
    <w:uiPriority w:val="41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E3E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E3E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E3E07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3E07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E3E0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E3E0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E3E0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E3E07"/>
  </w:style>
  <w:style w:type="paragraph" w:styleId="Signature">
    <w:name w:val="Signature"/>
    <w:basedOn w:val="Normal"/>
    <w:link w:val="SignatureChar"/>
    <w:uiPriority w:val="99"/>
    <w:semiHidden/>
    <w:unhideWhenUsed/>
    <w:rsid w:val="003E3E07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E3E07"/>
  </w:style>
  <w:style w:type="character" w:customStyle="1" w:styleId="SmartHyperlink1">
    <w:name w:val="Smart Hyperlink1"/>
    <w:basedOn w:val="DefaultParagraphFont"/>
    <w:uiPriority w:val="99"/>
    <w:semiHidden/>
    <w:unhideWhenUsed/>
    <w:rsid w:val="003E3E07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E3E07"/>
    <w:rPr>
      <w:b/>
      <w:bCs/>
    </w:rPr>
  </w:style>
  <w:style w:type="character" w:styleId="SubtleEmphasis">
    <w:name w:val="Subtle Emphasis"/>
    <w:basedOn w:val="DefaultParagraphFont"/>
    <w:uiPriority w:val="19"/>
    <w:unhideWhenUsed/>
    <w:qFormat/>
    <w:rsid w:val="003E3E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E3E0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E3E0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E3E0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E3E0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E3E0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E3E0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E3E0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E3E0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E3E0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E3E0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E3E0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E3E0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E3E0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E3E0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E3E0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E3E0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E3E0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E3E0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E3E0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E3E0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E3E0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E3E0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E3E0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E3E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E3E0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E3E0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E3E07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E3E07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E3E0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E3E0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E3E0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E3E0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E3E0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3E3E0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E3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E3E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E3E0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3E3E0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E3E0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E3E0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E3E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E3E0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E3E0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E3E0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E3E0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E3E0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E3E0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E3E0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3E07"/>
    <w:pPr>
      <w:spacing w:before="240"/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185E"/>
    <w:rPr>
      <w:color w:val="595959" w:themeColor="text1" w:themeTint="A6"/>
      <w:shd w:val="clear" w:color="auto" w:fill="E6E6E6"/>
    </w:rPr>
  </w:style>
  <w:style w:type="character" w:styleId="PlaceholderText">
    <w:name w:val="Placeholder Text"/>
    <w:basedOn w:val="DefaultParagraphFont"/>
    <w:uiPriority w:val="2"/>
    <w:semiHidden/>
    <w:rsid w:val="00E43C6B"/>
    <w:rPr>
      <w:color w:val="808080"/>
    </w:rPr>
  </w:style>
  <w:style w:type="paragraph" w:styleId="Revision">
    <w:name w:val="Revision"/>
    <w:hidden/>
    <w:uiPriority w:val="99"/>
    <w:semiHidden/>
    <w:rsid w:val="009F2E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gersho1\AppData\Roaming\Microsoft\Templates\Elevator%20spee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05701121DD46A2BDB4DA9B65E24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A3822-6B56-45B5-A671-0F9303E80E8E}"/>
      </w:docPartPr>
      <w:docPartBody>
        <w:p w:rsidR="008665CF" w:rsidRDefault="002C2375">
          <w:pPr>
            <w:pStyle w:val="1905701121DD46A2BDB4DA9B65E2461D"/>
          </w:pPr>
          <w:r>
            <w:t>Company Name</w:t>
          </w:r>
        </w:p>
      </w:docPartBody>
    </w:docPart>
    <w:docPart>
      <w:docPartPr>
        <w:name w:val="EF96731A19014680BB085DD8FAAE1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F44FB-D2D7-4E6C-9867-AF6346D8B457}"/>
      </w:docPartPr>
      <w:docPartBody>
        <w:p w:rsidR="008665CF" w:rsidRDefault="002C2375">
          <w:pPr>
            <w:pStyle w:val="EF96731A19014680BB085DD8FAAE1C68"/>
          </w:pPr>
          <w:r>
            <w:t>Elevator Speech</w:t>
          </w:r>
        </w:p>
      </w:docPartBody>
    </w:docPart>
    <w:docPart>
      <w:docPartPr>
        <w:name w:val="A38E61A018444C6EBBEF4DD28D6FB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E25F2-66B3-40F1-8F71-2A39C3DF66F1}"/>
      </w:docPartPr>
      <w:docPartBody>
        <w:p w:rsidR="008665CF" w:rsidRDefault="002C2375">
          <w:pPr>
            <w:pStyle w:val="A38E61A018444C6EBBEF4DD28D6FB229"/>
          </w:pPr>
          <w:r>
            <w:t>CONFIDENTIAL</w:t>
          </w:r>
        </w:p>
      </w:docPartBody>
    </w:docPart>
    <w:docPart>
      <w:docPartPr>
        <w:name w:val="C4A1BC80F4404DF58AD2614A335A4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C2A7A-0AA5-465B-B88D-E2E25DDC5710}"/>
      </w:docPartPr>
      <w:docPartBody>
        <w:p w:rsidR="008665CF" w:rsidRDefault="002C2375">
          <w:pPr>
            <w:pStyle w:val="C4A1BC80F4404DF58AD2614A335A4EC8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sha">
    <w:altName w:val="Times New Roman"/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5CF"/>
    <w:rsid w:val="00040A21"/>
    <w:rsid w:val="001D70F1"/>
    <w:rsid w:val="00246154"/>
    <w:rsid w:val="002C2375"/>
    <w:rsid w:val="003B47C9"/>
    <w:rsid w:val="005C6E3D"/>
    <w:rsid w:val="006932DB"/>
    <w:rsid w:val="007B1730"/>
    <w:rsid w:val="008665CF"/>
    <w:rsid w:val="008B6073"/>
    <w:rsid w:val="00C32F1C"/>
    <w:rsid w:val="00C5361B"/>
    <w:rsid w:val="00E8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05701121DD46A2BDB4DA9B65E2461D">
    <w:name w:val="1905701121DD46A2BDB4DA9B65E2461D"/>
  </w:style>
  <w:style w:type="paragraph" w:customStyle="1" w:styleId="EF96731A19014680BB085DD8FAAE1C68">
    <w:name w:val="EF96731A19014680BB085DD8FAAE1C68"/>
  </w:style>
  <w:style w:type="character" w:styleId="SubtleEmphasis">
    <w:name w:val="Subtle Emphasis"/>
    <w:basedOn w:val="DefaultParagraphFont"/>
    <w:uiPriority w:val="19"/>
    <w:unhideWhenUsed/>
    <w:qFormat/>
    <w:rPr>
      <w:i/>
      <w:iCs/>
      <w:color w:val="404040" w:themeColor="text1" w:themeTint="BF"/>
    </w:rPr>
  </w:style>
  <w:style w:type="paragraph" w:customStyle="1" w:styleId="A38E61A018444C6EBBEF4DD28D6FB229">
    <w:name w:val="A38E61A018444C6EBBEF4DD28D6FB229"/>
  </w:style>
  <w:style w:type="paragraph" w:customStyle="1" w:styleId="C4A1BC80F4404DF58AD2614A335A4EC8">
    <w:name w:val="C4A1BC80F4404DF58AD2614A335A4E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Elevator speech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Elevator speech.dotx</Template>
  <TotalTime>65</TotalTime>
  <Pages>2</Pages>
  <Words>581</Words>
  <Characters>2709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Cruise Control Throttle</vt:lpstr>
    </vt:vector>
  </TitlesOfParts>
  <Company>HUJI – Software Testing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Cruise Control system</dc:title>
  <dc:subject/>
  <dc:creator>Gershon, Shmuel</dc:creator>
  <cp:keywords>CTPClassification=CTP_NT</cp:keywords>
  <dc:description/>
  <cp:lastModifiedBy>Michael Stahl</cp:lastModifiedBy>
  <cp:revision>60</cp:revision>
  <cp:lastPrinted>2025-12-07T09:31:00Z</cp:lastPrinted>
  <dcterms:created xsi:type="dcterms:W3CDTF">2025-12-07T08:31:00Z</dcterms:created>
  <dcterms:modified xsi:type="dcterms:W3CDTF">2026-08-10T12:56:00Z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shubham@vidyatech.com</vt:lpwstr>
  </property>
  <property fmtid="{D5CDD505-2E9C-101B-9397-08002B2CF9AE}" pid="11" name="MSIP_Label_f42aa342-8706-4288-bd11-ebb85995028c_SetDate">
    <vt:lpwstr>2018-04-10T05:58:32.0084505Z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  <property fmtid="{D5CDD505-2E9C-101B-9397-08002B2CF9AE}" pid="16" name="TitusGUID">
    <vt:lpwstr>8b37e5dd-b2c9-4374-87d9-8e5f1c80d631</vt:lpwstr>
  </property>
  <property fmtid="{D5CDD505-2E9C-101B-9397-08002B2CF9AE}" pid="17" name="CTP_TimeStamp">
    <vt:lpwstr>2019-05-05 13:40:44Z</vt:lpwstr>
  </property>
  <property fmtid="{D5CDD505-2E9C-101B-9397-08002B2CF9AE}" pid="18" name="CTP_BU">
    <vt:lpwstr>NA</vt:lpwstr>
  </property>
  <property fmtid="{D5CDD505-2E9C-101B-9397-08002B2CF9AE}" pid="19" name="CTP_IDSID">
    <vt:lpwstr>NA</vt:lpwstr>
  </property>
  <property fmtid="{D5CDD505-2E9C-101B-9397-08002B2CF9AE}" pid="20" name="CTP_WWID">
    <vt:lpwstr>NA</vt:lpwstr>
  </property>
  <property fmtid="{D5CDD505-2E9C-101B-9397-08002B2CF9AE}" pid="21" name="CTPClassification">
    <vt:lpwstr>CTP_NT</vt:lpwstr>
  </property>
</Properties>
</file>